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rPr>
        <w:id w:val="-1290352585"/>
        <w:docPartObj>
          <w:docPartGallery w:val="Cover Pages"/>
          <w:docPartUnique/>
        </w:docPartObj>
      </w:sdtPr>
      <w:sdtEndPr>
        <w:rPr>
          <w:color w:val="auto"/>
          <w:sz w:val="20"/>
        </w:rPr>
      </w:sdtEndPr>
      <w:sdtContent>
        <w:p w14:paraId="48EA6A82" w14:textId="3C6FD600" w:rsidR="002762D3" w:rsidRPr="00485054" w:rsidRDefault="00EB5047" w:rsidP="00485054">
          <w:pPr>
            <w:pStyle w:val="NoSpacing"/>
            <w:rPr>
              <w:sz w:val="24"/>
            </w:rPr>
          </w:pPr>
          <w:r>
            <w:rPr>
              <w:noProof/>
            </w:rPr>
            <w:drawing>
              <wp:anchor distT="0" distB="0" distL="114300" distR="114300" simplePos="0" relativeHeight="251659264" behindDoc="1" locked="0" layoutInCell="1" allowOverlap="0" wp14:anchorId="78B3E436" wp14:editId="37045A78">
                <wp:simplePos x="0" y="0"/>
                <wp:positionH relativeFrom="margin">
                  <wp:posOffset>297180</wp:posOffset>
                </wp:positionH>
                <wp:positionV relativeFrom="margin">
                  <wp:posOffset>7711440</wp:posOffset>
                </wp:positionV>
                <wp:extent cx="982980" cy="929640"/>
                <wp:effectExtent l="266700" t="266700" r="274320" b="28956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preferRelativeResize="0">
                          <a:picLocks noChangeAspect="1" noChangeArrowheads="1"/>
                        </pic:cNvPicPr>
                      </pic:nvPicPr>
                      <pic:blipFill>
                        <a:blip r:embed="rId10"/>
                        <a:stretch>
                          <a:fillRect/>
                        </a:stretch>
                      </pic:blipFill>
                      <pic:spPr bwMode="auto">
                        <a:xfrm flipV="1">
                          <a:off x="0" y="0"/>
                          <a:ext cx="982980" cy="92964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485054">
            <w:rPr>
              <w:noProof/>
            </w:rPr>
            <mc:AlternateContent>
              <mc:Choice Requires="wps">
                <w:drawing>
                  <wp:anchor distT="0" distB="0" distL="114300" distR="114300" simplePos="0" relativeHeight="251661312" behindDoc="0" locked="0" layoutInCell="1" allowOverlap="0" wp14:anchorId="1B4EA023" wp14:editId="30FF6A7F">
                    <wp:simplePos x="0" y="0"/>
                    <wp:positionH relativeFrom="margin">
                      <wp:posOffset>137160</wp:posOffset>
                    </wp:positionH>
                    <wp:positionV relativeFrom="margin">
                      <wp:posOffset>-236220</wp:posOffset>
                    </wp:positionV>
                    <wp:extent cx="5105400" cy="2263140"/>
                    <wp:effectExtent l="0" t="0" r="0" b="3810"/>
                    <wp:wrapSquare wrapText="bothSides"/>
                    <wp:docPr id="21" name="Text Box 21"/>
                    <wp:cNvGraphicFramePr/>
                    <a:graphic xmlns:a="http://schemas.openxmlformats.org/drawingml/2006/main">
                      <a:graphicData uri="http://schemas.microsoft.com/office/word/2010/wordprocessingShape">
                        <wps:wsp>
                          <wps:cNvSpPr txBox="1"/>
                          <wps:spPr>
                            <a:xfrm>
                              <a:off x="0" y="0"/>
                              <a:ext cx="5105400" cy="2263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C70D8B" w14:textId="24596DAC" w:rsidR="002762D3" w:rsidRPr="00CA5448" w:rsidRDefault="00000000" w:rsidP="00CA5448">
                                <w:pPr>
                                  <w:pStyle w:val="Title"/>
                                  <w:jc w:val="left"/>
                                  <w:rPr>
                                    <w:color w:val="000000" w:themeColor="text1"/>
                                  </w:rPr>
                                </w:pPr>
                                <w:sdt>
                                  <w:sdtPr>
                                    <w:rPr>
                                      <w:color w:val="000000" w:themeColor="text1"/>
                                    </w:r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r w:rsidR="00CA5448" w:rsidRPr="00CA5448">
                                      <w:rPr>
                                        <w:color w:val="000000" w:themeColor="text1"/>
                                      </w:rPr>
                                      <w:t>PENTLUX RESTAURANT MANAGE</w:t>
                                    </w:r>
                                    <w:r w:rsidR="00EB5047">
                                      <w:rPr>
                                        <w:color w:val="000000" w:themeColor="text1"/>
                                      </w:rPr>
                                      <w:t>M</w:t>
                                    </w:r>
                                    <w:r w:rsidR="00CA5448" w:rsidRPr="00CA5448">
                                      <w:rPr>
                                        <w:color w:val="000000" w:themeColor="text1"/>
                                      </w:rPr>
                                      <w:t>ENT SYSTEM DOCO</w:t>
                                    </w:r>
                                    <w:r w:rsidR="00485054">
                                      <w:rPr>
                                        <w:color w:val="000000" w:themeColor="text1"/>
                                      </w:rPr>
                                      <w:t>M</w:t>
                                    </w:r>
                                    <w:r w:rsidR="00CA5448" w:rsidRPr="00CA5448">
                                      <w:rPr>
                                        <w:color w:val="000000" w:themeColor="text1"/>
                                      </w:rPr>
                                      <w:t>ENTATION</w:t>
                                    </w:r>
                                  </w:sdtContent>
                                </w:sdt>
                              </w:p>
                              <w:p w14:paraId="375F8A54" w14:textId="51636C75" w:rsidR="002762D3" w:rsidRDefault="00000000">
                                <w:pPr>
                                  <w:pStyle w:val="Subtitle"/>
                                </w:pPr>
                                <w:sdt>
                                  <w:sdtPr>
                                    <w:alias w:val="Subtitle"/>
                                    <w:tag w:val=""/>
                                    <w:id w:val="235834689"/>
                                    <w:showingPlcHdr/>
                                    <w:dataBinding w:prefixMappings="xmlns:ns0='http://purl.org/dc/elements/1.1/' xmlns:ns1='http://schemas.openxmlformats.org/package/2006/metadata/core-properties' " w:xpath="/ns1:coreProperties[1]/ns0:subject[1]" w:storeItemID="{6C3C8BC8-F283-45AE-878A-BAB7291924A1}"/>
                                    <w:text/>
                                  </w:sdtPr>
                                  <w:sdtContent>
                                    <w:r w:rsidR="00485054">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4EA023" id="_x0000_t202" coordsize="21600,21600" o:spt="202" path="m,l,21600r21600,l21600,xe">
                    <v:stroke joinstyle="miter"/>
                    <v:path gradientshapeok="t" o:connecttype="rect"/>
                  </v:shapetype>
                  <v:shape id="Text Box 21" o:spid="_x0000_s1026" type="#_x0000_t202" style="position:absolute;margin-left:10.8pt;margin-top:-18.6pt;width:402pt;height:178.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" o:allowoverlap="f" filled="f" stroked="f" strokeweight=".5pt">
                    <v:textbox inset="0,0,0,0">
                      <w:txbxContent>
                        <w:p w14:paraId="68C70D8B" w14:textId="24596DAC" w:rsidR="002762D3" w:rsidRPr="00CA5448" w:rsidRDefault="00000000" w:rsidP="00CA5448">
                          <w:pPr>
                            <w:pStyle w:val="Title"/>
                            <w:jc w:val="left"/>
                            <w:rPr>
                              <w:color w:val="000000" w:themeColor="text1"/>
                            </w:rPr>
                          </w:pPr>
                          <w:sdt>
                            <w:sdtPr>
                              <w:rPr>
                                <w:color w:val="000000" w:themeColor="text1"/>
                              </w:r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r w:rsidR="00CA5448" w:rsidRPr="00CA5448">
                                <w:rPr>
                                  <w:color w:val="000000" w:themeColor="text1"/>
                                </w:rPr>
                                <w:t>PENTLUX RESTAURANT MANAGE</w:t>
                              </w:r>
                              <w:r w:rsidR="00EB5047">
                                <w:rPr>
                                  <w:color w:val="000000" w:themeColor="text1"/>
                                </w:rPr>
                                <w:t>M</w:t>
                              </w:r>
                              <w:r w:rsidR="00CA5448" w:rsidRPr="00CA5448">
                                <w:rPr>
                                  <w:color w:val="000000" w:themeColor="text1"/>
                                </w:rPr>
                                <w:t>ENT SYSTEM DOCO</w:t>
                              </w:r>
                              <w:r w:rsidR="00485054">
                                <w:rPr>
                                  <w:color w:val="000000" w:themeColor="text1"/>
                                </w:rPr>
                                <w:t>M</w:t>
                              </w:r>
                              <w:r w:rsidR="00CA5448" w:rsidRPr="00CA5448">
                                <w:rPr>
                                  <w:color w:val="000000" w:themeColor="text1"/>
                                </w:rPr>
                                <w:t>ENTATION</w:t>
                              </w:r>
                            </w:sdtContent>
                          </w:sdt>
                        </w:p>
                        <w:p w14:paraId="375F8A54" w14:textId="51636C75" w:rsidR="002762D3" w:rsidRDefault="00000000">
                          <w:pPr>
                            <w:pStyle w:val="Subtitle"/>
                          </w:pPr>
                          <w:sdt>
                            <w:sdtPr>
                              <w:alias w:val="Subtitle"/>
                              <w:tag w:val=""/>
                              <w:id w:val="235834689"/>
                              <w:showingPlcHdr/>
                              <w:dataBinding w:prefixMappings="xmlns:ns0='http://purl.org/dc/elements/1.1/' xmlns:ns1='http://schemas.openxmlformats.org/package/2006/metadata/core-properties' " w:xpath="/ns1:coreProperties[1]/ns0:subject[1]" w:storeItemID="{6C3C8BC8-F283-45AE-878A-BAB7291924A1}"/>
                              <w:text/>
                            </w:sdtPr>
                            <w:sdtContent>
                              <w:r w:rsidR="00485054">
                                <w:t xml:space="preserve">     </w:t>
                              </w:r>
                            </w:sdtContent>
                          </w:sdt>
                        </w:p>
                      </w:txbxContent>
                    </v:textbox>
                    <w10:wrap type="square" anchorx="margin" anchory="margin"/>
                  </v:shape>
                </w:pict>
              </mc:Fallback>
            </mc:AlternateContent>
          </w:r>
          <w:r w:rsidR="00000000">
            <w:rPr>
              <w:noProof/>
            </w:rPr>
            <mc:AlternateContent>
              <mc:Choice Requires="wps">
                <w:drawing>
                  <wp:anchor distT="0" distB="0" distL="114300" distR="114300" simplePos="0" relativeHeight="251660288" behindDoc="0" locked="0" layoutInCell="1" allowOverlap="0" wp14:anchorId="2551CD49" wp14:editId="649B9C13">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C2A1A" w14:textId="54EA5A3C" w:rsidR="002762D3" w:rsidRDefault="002762D3" w:rsidP="00CA5448">
                                <w:pPr>
                                  <w:pStyle w:val="ContactInfo"/>
                                  <w:jc w:val="left"/>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2551CD49" id="Text Box 20" o:spid="_x0000_s1027"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" o:allowoverlap="f" filled="f" stroked="f" strokeweight=".5pt">
                    <v:textbox style="mso-fit-shape-to-text:t" inset="0,,0">
                      <w:txbxContent>
                        <w:p w14:paraId="437C2A1A" w14:textId="54EA5A3C" w:rsidR="002762D3" w:rsidRDefault="002762D3" w:rsidP="00CA5448">
                          <w:pPr>
                            <w:pStyle w:val="ContactInfo"/>
                            <w:jc w:val="left"/>
                          </w:pPr>
                        </w:p>
                      </w:txbxContent>
                    </v:textbox>
                    <w10:wrap type="square" anchorx="margin" anchory="margin"/>
                  </v:shape>
                </w:pict>
              </mc:Fallback>
            </mc:AlternateContent>
          </w:r>
          <w:r w:rsidR="00CA5448">
            <w:rPr>
              <w:noProof/>
            </w:rPr>
            <w:drawing>
              <wp:inline distT="0" distB="0" distL="0" distR="0" wp14:anchorId="12DB6D84" wp14:editId="13700F41">
                <wp:extent cx="5516880" cy="9014460"/>
                <wp:effectExtent l="0" t="0" r="7620" b="0"/>
                <wp:docPr id="71614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41961" name="Picture 716141961"/>
                        <pic:cNvPicPr/>
                      </pic:nvPicPr>
                      <pic:blipFill>
                        <a:blip r:embed="rId11"/>
                        <a:stretch>
                          <a:fillRect/>
                        </a:stretch>
                      </pic:blipFill>
                      <pic:spPr>
                        <a:xfrm>
                          <a:off x="0" y="0"/>
                          <a:ext cx="5516880" cy="9014460"/>
                        </a:xfrm>
                        <a:prstGeom prst="rect">
                          <a:avLst/>
                        </a:prstGeom>
                      </pic:spPr>
                    </pic:pic>
                  </a:graphicData>
                </a:graphic>
              </wp:inline>
            </w:drawing>
          </w:r>
          <w:r w:rsidR="00000000">
            <w:br w:type="page"/>
          </w:r>
        </w:p>
      </w:sdtContent>
    </w:sdt>
    <w:bookmarkEnd w:id="4"/>
    <w:bookmarkEnd w:id="3"/>
    <w:bookmarkEnd w:id="2"/>
    <w:bookmarkEnd w:id="1"/>
    <w:bookmarkEnd w:id="0"/>
    <w:p w14:paraId="59E0EF86" w14:textId="604E2F45" w:rsidR="002762D3" w:rsidRPr="00EB5047" w:rsidRDefault="00485054" w:rsidP="00EB5047">
      <w:pPr>
        <w:rPr>
          <w:rStyle w:val="Heading1Char"/>
          <w:color w:val="auto"/>
          <w:sz w:val="24"/>
          <w:szCs w:val="16"/>
        </w:rPr>
      </w:pPr>
      <w:r w:rsidRPr="00EB5047">
        <w:rPr>
          <w:rStyle w:val="Heading1Char"/>
          <w:color w:val="auto"/>
          <w:sz w:val="24"/>
          <w:szCs w:val="16"/>
        </w:rPr>
        <w:lastRenderedPageBreak/>
        <w:t>COURSE CODE:</w:t>
      </w:r>
      <w:r w:rsidR="00516463">
        <w:rPr>
          <w:rStyle w:val="Heading1Char"/>
          <w:color w:val="auto"/>
          <w:sz w:val="24"/>
          <w:szCs w:val="16"/>
        </w:rPr>
        <w:t xml:space="preserve"> </w:t>
      </w:r>
      <w:r w:rsidRPr="00EB5047">
        <w:rPr>
          <w:rStyle w:val="Heading1Char"/>
          <w:color w:val="auto"/>
          <w:sz w:val="24"/>
          <w:szCs w:val="16"/>
        </w:rPr>
        <w:t>OBJECT ORIENTED ANALYSIS DESIGN AND IMPLE</w:t>
      </w:r>
      <w:r w:rsidR="00D22932" w:rsidRPr="00EB5047">
        <w:rPr>
          <w:rStyle w:val="Heading1Char"/>
          <w:color w:val="auto"/>
          <w:sz w:val="24"/>
          <w:szCs w:val="16"/>
        </w:rPr>
        <w:t>MM</w:t>
      </w:r>
      <w:r w:rsidRPr="00EB5047">
        <w:rPr>
          <w:rStyle w:val="Heading1Char"/>
          <w:color w:val="auto"/>
          <w:sz w:val="24"/>
          <w:szCs w:val="16"/>
        </w:rPr>
        <w:t>ENTA</w:t>
      </w:r>
      <w:r w:rsidR="00D22932" w:rsidRPr="00EB5047">
        <w:rPr>
          <w:rStyle w:val="Heading1Char"/>
          <w:color w:val="auto"/>
          <w:sz w:val="24"/>
          <w:szCs w:val="16"/>
        </w:rPr>
        <w:t>TION</w:t>
      </w:r>
    </w:p>
    <w:p w14:paraId="03C1BFBB" w14:textId="5DD86FA8" w:rsidR="00D22932" w:rsidRPr="00E96CC7" w:rsidRDefault="00D22932" w:rsidP="00EB5047">
      <w:pPr>
        <w:pStyle w:val="Heading3"/>
        <w:rPr>
          <w:color w:val="auto"/>
        </w:rPr>
      </w:pPr>
      <w:r w:rsidRPr="00EB5047">
        <w:rPr>
          <w:color w:val="auto"/>
        </w:rPr>
        <w:t xml:space="preserve">GROUP </w:t>
      </w:r>
      <w:proofErr w:type="gramStart"/>
      <w:r w:rsidRPr="00EB5047">
        <w:rPr>
          <w:color w:val="auto"/>
        </w:rPr>
        <w:t>NAME:</w:t>
      </w:r>
      <w:r w:rsidR="00E96CC7">
        <w:rPr>
          <w:color w:val="auto"/>
        </w:rPr>
        <w:t>GROUP</w:t>
      </w:r>
      <w:proofErr w:type="gramEnd"/>
      <w:r w:rsidR="00E96CC7">
        <w:rPr>
          <w:color w:val="auto"/>
        </w:rPr>
        <w:t xml:space="preserve"> 5</w:t>
      </w:r>
    </w:p>
    <w:p w14:paraId="42DB6E68" w14:textId="7250CE3C" w:rsidR="00D22932" w:rsidRPr="00EB5047" w:rsidRDefault="00D22932" w:rsidP="00EB5047">
      <w:pPr>
        <w:pStyle w:val="Heading3"/>
        <w:rPr>
          <w:color w:val="auto"/>
        </w:rPr>
      </w:pPr>
      <w:r w:rsidRPr="00EB5047">
        <w:rPr>
          <w:color w:val="auto"/>
        </w:rPr>
        <w:t>PROJECT TOPIC: RESTAURANT MANAGEMENT SYSTEM</w:t>
      </w:r>
    </w:p>
    <w:p w14:paraId="30EC071C" w14:textId="3C31CFAF" w:rsidR="00D22932" w:rsidRDefault="00D22932" w:rsidP="00EB5047">
      <w:pPr>
        <w:pStyle w:val="Heading3"/>
        <w:rPr>
          <w:color w:val="auto"/>
        </w:rPr>
      </w:pPr>
      <w:r w:rsidRPr="00EB5047">
        <w:rPr>
          <w:color w:val="auto"/>
        </w:rPr>
        <w:t>LINK TO GITHUB REPOSATORY</w:t>
      </w:r>
      <w:r w:rsidR="00EB5047">
        <w:rPr>
          <w:color w:val="auto"/>
        </w:rPr>
        <w:t>:</w:t>
      </w:r>
      <w:r w:rsidR="00E96CC7" w:rsidRPr="00E96CC7">
        <w:t xml:space="preserve"> </w:t>
      </w:r>
      <w:hyperlink r:id="rId12" w:history="1">
        <w:r w:rsidR="006E6A88" w:rsidRPr="00A65CA2">
          <w:rPr>
            <w:rStyle w:val="Hyperlink"/>
          </w:rPr>
          <w:t>https://github.com/Sukuna52341/Pentlux-Restaurant-Syste</w:t>
        </w:r>
        <w:r w:rsidR="006E6A88" w:rsidRPr="00A65CA2">
          <w:rPr>
            <w:rStyle w:val="Hyperlink"/>
          </w:rPr>
          <w:t>m</w:t>
        </w:r>
      </w:hyperlink>
    </w:p>
    <w:p w14:paraId="0D41B6DD" w14:textId="3646B4DC" w:rsidR="006E6A88" w:rsidRPr="00AC2BA3" w:rsidRDefault="006E6A88" w:rsidP="006E6A88">
      <w:pPr>
        <w:rPr>
          <w:sz w:val="22"/>
          <w:szCs w:val="22"/>
        </w:rPr>
      </w:pPr>
      <w:r w:rsidRPr="00AC2BA3">
        <w:rPr>
          <w:color w:val="000000" w:themeColor="text1"/>
          <w:sz w:val="22"/>
          <w:szCs w:val="22"/>
        </w:rPr>
        <w:t>GROUP LEADER</w:t>
      </w:r>
      <w:r w:rsidR="00361094" w:rsidRPr="00AC2BA3">
        <w:rPr>
          <w:color w:val="000000" w:themeColor="text1"/>
          <w:sz w:val="22"/>
          <w:szCs w:val="22"/>
        </w:rPr>
        <w:t>: CHICK MARY CHELSEY ASEH</w:t>
      </w:r>
    </w:p>
    <w:tbl>
      <w:tblPr>
        <w:tblStyle w:val="ReportTable"/>
        <w:tblW w:w="9000" w:type="dxa"/>
        <w:tblLook w:val="04A0" w:firstRow="1" w:lastRow="0" w:firstColumn="1" w:lastColumn="0" w:noHBand="0" w:noVBand="1"/>
      </w:tblPr>
      <w:tblGrid>
        <w:gridCol w:w="1080"/>
        <w:gridCol w:w="3240"/>
        <w:gridCol w:w="2610"/>
        <w:gridCol w:w="2070"/>
      </w:tblGrid>
      <w:tr w:rsidR="00280F1A" w14:paraId="135A03F2" w14:textId="77777777" w:rsidTr="00516463">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1080" w:type="dxa"/>
          </w:tcPr>
          <w:p w14:paraId="0759EAC7" w14:textId="77777777" w:rsidR="00280F1A" w:rsidRDefault="00280F1A" w:rsidP="00280F1A"/>
        </w:tc>
        <w:tc>
          <w:tcPr>
            <w:tcW w:w="3240" w:type="dxa"/>
          </w:tcPr>
          <w:p w14:paraId="1F907F74" w14:textId="77777777" w:rsidR="00280F1A" w:rsidRDefault="00280F1A" w:rsidP="00280F1A">
            <w:pPr>
              <w:cnfStyle w:val="100000000000" w:firstRow="1" w:lastRow="0" w:firstColumn="0" w:lastColumn="0" w:oddVBand="0" w:evenVBand="0" w:oddHBand="0" w:evenHBand="0" w:firstRowFirstColumn="0" w:firstRowLastColumn="0" w:lastRowFirstColumn="0" w:lastRowLastColumn="0"/>
            </w:pPr>
          </w:p>
        </w:tc>
        <w:tc>
          <w:tcPr>
            <w:tcW w:w="2610" w:type="dxa"/>
          </w:tcPr>
          <w:p w14:paraId="05765099" w14:textId="77777777" w:rsidR="00280F1A" w:rsidRDefault="00280F1A" w:rsidP="00280F1A">
            <w:pPr>
              <w:cnfStyle w:val="100000000000" w:firstRow="1" w:lastRow="0" w:firstColumn="0" w:lastColumn="0" w:oddVBand="0" w:evenVBand="0" w:oddHBand="0" w:evenHBand="0" w:firstRowFirstColumn="0" w:firstRowLastColumn="0" w:lastRowFirstColumn="0" w:lastRowLastColumn="0"/>
            </w:pPr>
          </w:p>
        </w:tc>
        <w:tc>
          <w:tcPr>
            <w:tcW w:w="2070" w:type="dxa"/>
          </w:tcPr>
          <w:p w14:paraId="26FEADB0" w14:textId="77777777" w:rsidR="00280F1A" w:rsidRDefault="00280F1A" w:rsidP="00280F1A">
            <w:pPr>
              <w:cnfStyle w:val="100000000000" w:firstRow="1" w:lastRow="0" w:firstColumn="0" w:lastColumn="0" w:oddVBand="0" w:evenVBand="0" w:oddHBand="0" w:evenHBand="0" w:firstRowFirstColumn="0" w:firstRowLastColumn="0" w:lastRowFirstColumn="0" w:lastRowLastColumn="0"/>
            </w:pPr>
          </w:p>
        </w:tc>
      </w:tr>
      <w:tr w:rsidR="00516463" w:rsidRPr="00516463" w14:paraId="26FA25A7" w14:textId="77777777" w:rsidTr="006B3519">
        <w:trPr>
          <w:trHeight w:val="422"/>
        </w:trPr>
        <w:tc>
          <w:tcPr>
            <w:cnfStyle w:val="001000000000" w:firstRow="0" w:lastRow="0" w:firstColumn="1" w:lastColumn="0" w:oddVBand="0" w:evenVBand="0" w:oddHBand="0" w:evenHBand="0" w:firstRowFirstColumn="0" w:firstRowLastColumn="0" w:lastRowFirstColumn="0" w:lastRowLastColumn="0"/>
            <w:tcW w:w="1080" w:type="dxa"/>
          </w:tcPr>
          <w:p w14:paraId="7F560791" w14:textId="61D7C77B" w:rsidR="00280F1A" w:rsidRPr="00516463" w:rsidRDefault="006B3519" w:rsidP="00280F1A">
            <w:pPr>
              <w:rPr>
                <w:color w:val="0D0D0D" w:themeColor="text1" w:themeTint="F2"/>
              </w:rPr>
            </w:pPr>
            <w:r w:rsidRPr="00516463">
              <w:rPr>
                <w:color w:val="0D0D0D" w:themeColor="text1" w:themeTint="F2"/>
              </w:rPr>
              <w:t>S/N</w:t>
            </w:r>
          </w:p>
        </w:tc>
        <w:tc>
          <w:tcPr>
            <w:tcW w:w="3240" w:type="dxa"/>
          </w:tcPr>
          <w:p w14:paraId="226D4FC5" w14:textId="5AE83CA3" w:rsidR="00280F1A" w:rsidRPr="00516463" w:rsidRDefault="00280F1A" w:rsidP="00280F1A">
            <w:pPr>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516463">
              <w:rPr>
                <w:color w:val="0D0D0D" w:themeColor="text1" w:themeTint="F2"/>
              </w:rPr>
              <w:t>MEMBERS’NAME</w:t>
            </w:r>
          </w:p>
        </w:tc>
        <w:tc>
          <w:tcPr>
            <w:tcW w:w="2610" w:type="dxa"/>
          </w:tcPr>
          <w:p w14:paraId="569A096A" w14:textId="413104BE" w:rsidR="00280F1A" w:rsidRPr="00516463" w:rsidRDefault="00280F1A" w:rsidP="00280F1A">
            <w:pPr>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516463">
              <w:rPr>
                <w:color w:val="0D0D0D" w:themeColor="text1" w:themeTint="F2"/>
              </w:rPr>
              <w:t>REGISTRATION NUMBER</w:t>
            </w:r>
          </w:p>
        </w:tc>
        <w:tc>
          <w:tcPr>
            <w:tcW w:w="2070" w:type="dxa"/>
          </w:tcPr>
          <w:p w14:paraId="6E6800F8" w14:textId="140C0E7D" w:rsidR="00280F1A" w:rsidRPr="00516463" w:rsidRDefault="00280F1A" w:rsidP="00280F1A">
            <w:pPr>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516463">
              <w:rPr>
                <w:color w:val="0D0D0D" w:themeColor="text1" w:themeTint="F2"/>
              </w:rPr>
              <w:t>TEAM ROLE</w:t>
            </w:r>
          </w:p>
        </w:tc>
      </w:tr>
      <w:tr w:rsidR="00280F1A" w14:paraId="338C7068" w14:textId="77777777" w:rsidTr="006B3519">
        <w:tc>
          <w:tcPr>
            <w:cnfStyle w:val="001000000000" w:firstRow="0" w:lastRow="0" w:firstColumn="1" w:lastColumn="0" w:oddVBand="0" w:evenVBand="0" w:oddHBand="0" w:evenHBand="0" w:firstRowFirstColumn="0" w:firstRowLastColumn="0" w:lastRowFirstColumn="0" w:lastRowLastColumn="0"/>
            <w:tcW w:w="1080" w:type="dxa"/>
          </w:tcPr>
          <w:p w14:paraId="65833F5F" w14:textId="1B0D8B77" w:rsidR="00280F1A" w:rsidRPr="00AC2BA3" w:rsidRDefault="006B3519" w:rsidP="00280F1A">
            <w:pPr>
              <w:rPr>
                <w:color w:val="000000" w:themeColor="text1"/>
              </w:rPr>
            </w:pPr>
            <w:r w:rsidRPr="00AC2BA3">
              <w:rPr>
                <w:color w:val="000000" w:themeColor="text1"/>
              </w:rPr>
              <w:t>1</w:t>
            </w:r>
          </w:p>
        </w:tc>
        <w:tc>
          <w:tcPr>
            <w:tcW w:w="3240" w:type="dxa"/>
          </w:tcPr>
          <w:p w14:paraId="77231931" w14:textId="21CC0ABA" w:rsidR="00280F1A" w:rsidRPr="00AC2BA3" w:rsidRDefault="00A51BF9" w:rsidP="00280F1A">
            <w:pPr>
              <w:cnfStyle w:val="000000000000" w:firstRow="0" w:lastRow="0" w:firstColumn="0" w:lastColumn="0" w:oddVBand="0" w:evenVBand="0" w:oddHBand="0" w:evenHBand="0" w:firstRowFirstColumn="0" w:firstRowLastColumn="0" w:lastRowFirstColumn="0" w:lastRowLastColumn="0"/>
              <w:rPr>
                <w:color w:val="auto"/>
              </w:rPr>
            </w:pPr>
            <w:r w:rsidRPr="00AC2BA3">
              <w:rPr>
                <w:color w:val="auto"/>
              </w:rPr>
              <w:t>CHICK MARY CHELSEY</w:t>
            </w:r>
            <w:r w:rsidR="000F0CC6" w:rsidRPr="00AC2BA3">
              <w:rPr>
                <w:color w:val="auto"/>
              </w:rPr>
              <w:t xml:space="preserve"> ASEH</w:t>
            </w:r>
          </w:p>
        </w:tc>
        <w:tc>
          <w:tcPr>
            <w:tcW w:w="2610" w:type="dxa"/>
          </w:tcPr>
          <w:p w14:paraId="188A6C68" w14:textId="13F9BDB5" w:rsidR="00280F1A" w:rsidRPr="00AC2BA3" w:rsidRDefault="00A51BF9" w:rsidP="00A51BF9">
            <w:pPr>
              <w:cnfStyle w:val="000000000000" w:firstRow="0" w:lastRow="0" w:firstColumn="0" w:lastColumn="0" w:oddVBand="0" w:evenVBand="0" w:oddHBand="0" w:evenHBand="0" w:firstRowFirstColumn="0" w:firstRowLastColumn="0" w:lastRowFirstColumn="0" w:lastRowLastColumn="0"/>
              <w:rPr>
                <w:color w:val="auto"/>
                <w:vertAlign w:val="subscript"/>
              </w:rPr>
            </w:pPr>
            <w:r w:rsidRPr="00AC2BA3">
              <w:rPr>
                <w:color w:val="auto"/>
              </w:rPr>
              <w:t>ICTU</w:t>
            </w:r>
            <w:r w:rsidR="00FD4B1A" w:rsidRPr="00E01DA1">
              <w:rPr>
                <w:rFonts w:ascii="Calibri" w:hAnsi="Calibri" w:cs="Calibri"/>
                <w:color w:val="auto"/>
              </w:rPr>
              <w:t>2</w:t>
            </w:r>
            <w:r w:rsidR="00FD4B1A" w:rsidRPr="00E01DA1">
              <w:rPr>
                <w:rFonts w:ascii="Calibri" w:hAnsi="Calibri" w:cs="Calibri"/>
                <w:color w:val="auto"/>
                <w:sz w:val="24"/>
                <w:szCs w:val="24"/>
              </w:rPr>
              <w:t>0223089</w:t>
            </w:r>
          </w:p>
        </w:tc>
        <w:tc>
          <w:tcPr>
            <w:tcW w:w="2070" w:type="dxa"/>
          </w:tcPr>
          <w:p w14:paraId="116D9226" w14:textId="207411F3" w:rsidR="00280F1A" w:rsidRPr="00AC2BA3" w:rsidRDefault="000F0CC6" w:rsidP="00280F1A">
            <w:pPr>
              <w:cnfStyle w:val="000000000000" w:firstRow="0" w:lastRow="0" w:firstColumn="0" w:lastColumn="0" w:oddVBand="0" w:evenVBand="0" w:oddHBand="0" w:evenHBand="0" w:firstRowFirstColumn="0" w:firstRowLastColumn="0" w:lastRowFirstColumn="0" w:lastRowLastColumn="0"/>
              <w:rPr>
                <w:color w:val="auto"/>
              </w:rPr>
            </w:pPr>
            <w:r w:rsidRPr="00AC2BA3">
              <w:rPr>
                <w:color w:val="auto"/>
              </w:rPr>
              <w:t>Scrum master</w:t>
            </w:r>
          </w:p>
        </w:tc>
      </w:tr>
      <w:tr w:rsidR="00280F1A" w14:paraId="6105C641" w14:textId="77777777" w:rsidTr="006B3519">
        <w:tc>
          <w:tcPr>
            <w:cnfStyle w:val="001000000000" w:firstRow="0" w:lastRow="0" w:firstColumn="1" w:lastColumn="0" w:oddVBand="0" w:evenVBand="0" w:oddHBand="0" w:evenHBand="0" w:firstRowFirstColumn="0" w:firstRowLastColumn="0" w:lastRowFirstColumn="0" w:lastRowLastColumn="0"/>
            <w:tcW w:w="1080" w:type="dxa"/>
          </w:tcPr>
          <w:p w14:paraId="2DC10CE4" w14:textId="4B338DDD" w:rsidR="00280F1A" w:rsidRPr="00AC2BA3" w:rsidRDefault="006B3519" w:rsidP="00280F1A">
            <w:pPr>
              <w:rPr>
                <w:color w:val="000000" w:themeColor="text1"/>
              </w:rPr>
            </w:pPr>
            <w:r w:rsidRPr="00AC2BA3">
              <w:rPr>
                <w:color w:val="000000" w:themeColor="text1"/>
              </w:rPr>
              <w:t>2</w:t>
            </w:r>
          </w:p>
        </w:tc>
        <w:tc>
          <w:tcPr>
            <w:tcW w:w="3240" w:type="dxa"/>
          </w:tcPr>
          <w:p w14:paraId="621848C3" w14:textId="2FD8A444" w:rsidR="00280F1A" w:rsidRPr="00AC2BA3" w:rsidRDefault="000F0CC6" w:rsidP="00280F1A">
            <w:pPr>
              <w:cnfStyle w:val="000000000000" w:firstRow="0" w:lastRow="0" w:firstColumn="0" w:lastColumn="0" w:oddVBand="0" w:evenVBand="0" w:oddHBand="0" w:evenHBand="0" w:firstRowFirstColumn="0" w:firstRowLastColumn="0" w:lastRowFirstColumn="0" w:lastRowLastColumn="0"/>
              <w:rPr>
                <w:color w:val="auto"/>
              </w:rPr>
            </w:pPr>
            <w:r w:rsidRPr="00AC2BA3">
              <w:rPr>
                <w:color w:val="auto"/>
              </w:rPr>
              <w:t>DEMMASSE SONITA CHAINA BRUNELLE</w:t>
            </w:r>
          </w:p>
        </w:tc>
        <w:tc>
          <w:tcPr>
            <w:tcW w:w="2610" w:type="dxa"/>
          </w:tcPr>
          <w:p w14:paraId="58AC5B0C" w14:textId="2DDA39FE" w:rsidR="00280F1A" w:rsidRPr="00AC2BA3" w:rsidRDefault="000F0CC6" w:rsidP="000F0CC6">
            <w:pPr>
              <w:pStyle w:val="Heading2"/>
              <w:cnfStyle w:val="000000000000" w:firstRow="0" w:lastRow="0" w:firstColumn="0" w:lastColumn="0" w:oddVBand="0" w:evenVBand="0" w:oddHBand="0" w:evenHBand="0" w:firstRowFirstColumn="0" w:firstRowLastColumn="0" w:lastRowFirstColumn="0" w:lastRowLastColumn="0"/>
              <w:rPr>
                <w:color w:val="auto"/>
              </w:rPr>
            </w:pPr>
            <w:r w:rsidRPr="00AC2BA3">
              <w:rPr>
                <w:color w:val="auto"/>
              </w:rPr>
              <w:t xml:space="preserve">  ictu</w:t>
            </w:r>
            <w:r w:rsidR="00AC2BA3" w:rsidRPr="00E01DA1">
              <w:rPr>
                <w:rFonts w:ascii="Calibri" w:hAnsi="Calibri" w:cs="Calibri"/>
                <w:color w:val="auto"/>
              </w:rPr>
              <w:t>20241131</w:t>
            </w:r>
          </w:p>
        </w:tc>
        <w:tc>
          <w:tcPr>
            <w:tcW w:w="2070" w:type="dxa"/>
          </w:tcPr>
          <w:p w14:paraId="672DBF03" w14:textId="0A8B7F1C" w:rsidR="00280F1A" w:rsidRPr="00AC2BA3" w:rsidRDefault="000F0CC6" w:rsidP="00280F1A">
            <w:pPr>
              <w:cnfStyle w:val="000000000000" w:firstRow="0" w:lastRow="0" w:firstColumn="0" w:lastColumn="0" w:oddVBand="0" w:evenVBand="0" w:oddHBand="0" w:evenHBand="0" w:firstRowFirstColumn="0" w:firstRowLastColumn="0" w:lastRowFirstColumn="0" w:lastRowLastColumn="0"/>
              <w:rPr>
                <w:color w:val="auto"/>
              </w:rPr>
            </w:pPr>
            <w:r w:rsidRPr="00AC2BA3">
              <w:rPr>
                <w:color w:val="auto"/>
              </w:rPr>
              <w:t>Team member</w:t>
            </w:r>
          </w:p>
        </w:tc>
      </w:tr>
      <w:tr w:rsidR="00280F1A" w14:paraId="25A63E34" w14:textId="77777777" w:rsidTr="006B3519">
        <w:tc>
          <w:tcPr>
            <w:cnfStyle w:val="001000000000" w:firstRow="0" w:lastRow="0" w:firstColumn="1" w:lastColumn="0" w:oddVBand="0" w:evenVBand="0" w:oddHBand="0" w:evenHBand="0" w:firstRowFirstColumn="0" w:firstRowLastColumn="0" w:lastRowFirstColumn="0" w:lastRowLastColumn="0"/>
            <w:tcW w:w="1080" w:type="dxa"/>
          </w:tcPr>
          <w:p w14:paraId="3593A898" w14:textId="7B4CFB46" w:rsidR="00280F1A" w:rsidRPr="00AC2BA3" w:rsidRDefault="006B3519" w:rsidP="00280F1A">
            <w:pPr>
              <w:rPr>
                <w:color w:val="000000" w:themeColor="text1"/>
              </w:rPr>
            </w:pPr>
            <w:r w:rsidRPr="00AC2BA3">
              <w:rPr>
                <w:color w:val="000000" w:themeColor="text1"/>
              </w:rPr>
              <w:t>3</w:t>
            </w:r>
          </w:p>
        </w:tc>
        <w:tc>
          <w:tcPr>
            <w:tcW w:w="3240" w:type="dxa"/>
          </w:tcPr>
          <w:p w14:paraId="7CB7A828" w14:textId="7B9F4422" w:rsidR="00280F1A" w:rsidRPr="00AC2BA3" w:rsidRDefault="000F0CC6" w:rsidP="00280F1A">
            <w:pPr>
              <w:cnfStyle w:val="000000000000" w:firstRow="0" w:lastRow="0" w:firstColumn="0" w:lastColumn="0" w:oddVBand="0" w:evenVBand="0" w:oddHBand="0" w:evenHBand="0" w:firstRowFirstColumn="0" w:firstRowLastColumn="0" w:lastRowFirstColumn="0" w:lastRowLastColumn="0"/>
              <w:rPr>
                <w:color w:val="auto"/>
              </w:rPr>
            </w:pPr>
            <w:r w:rsidRPr="00AC2BA3">
              <w:rPr>
                <w:color w:val="auto"/>
              </w:rPr>
              <w:t>NGAH VALDES NKENG</w:t>
            </w:r>
          </w:p>
        </w:tc>
        <w:tc>
          <w:tcPr>
            <w:tcW w:w="2610" w:type="dxa"/>
          </w:tcPr>
          <w:p w14:paraId="2CBAF7AD" w14:textId="7A380D3F" w:rsidR="00280F1A" w:rsidRPr="00AC2BA3" w:rsidRDefault="00E01DA1" w:rsidP="00E01DA1">
            <w:pPr>
              <w:jc w:val="left"/>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            </w:t>
            </w:r>
            <w:r w:rsidR="00AC2BA3" w:rsidRPr="00AC2BA3">
              <w:rPr>
                <w:color w:val="auto"/>
              </w:rPr>
              <w:t>ICTU</w:t>
            </w:r>
            <w:r w:rsidR="00AC2BA3" w:rsidRPr="00E01DA1">
              <w:rPr>
                <w:rFonts w:ascii="Calibri" w:hAnsi="Calibri" w:cs="Calibri"/>
                <w:color w:val="auto"/>
                <w:sz w:val="22"/>
                <w:szCs w:val="22"/>
              </w:rPr>
              <w:t>20222940</w:t>
            </w:r>
          </w:p>
        </w:tc>
        <w:tc>
          <w:tcPr>
            <w:tcW w:w="2070" w:type="dxa"/>
          </w:tcPr>
          <w:p w14:paraId="1BBC661E" w14:textId="090F9983" w:rsidR="00280F1A" w:rsidRPr="00AC2BA3" w:rsidRDefault="000F0CC6" w:rsidP="00280F1A">
            <w:pPr>
              <w:cnfStyle w:val="000000000000" w:firstRow="0" w:lastRow="0" w:firstColumn="0" w:lastColumn="0" w:oddVBand="0" w:evenVBand="0" w:oddHBand="0" w:evenHBand="0" w:firstRowFirstColumn="0" w:firstRowLastColumn="0" w:lastRowFirstColumn="0" w:lastRowLastColumn="0"/>
              <w:rPr>
                <w:color w:val="auto"/>
              </w:rPr>
            </w:pPr>
            <w:r w:rsidRPr="00AC2BA3">
              <w:rPr>
                <w:color w:val="auto"/>
              </w:rPr>
              <w:t xml:space="preserve">Team member </w:t>
            </w:r>
          </w:p>
        </w:tc>
      </w:tr>
      <w:tr w:rsidR="00280F1A" w14:paraId="3D367998" w14:textId="77777777" w:rsidTr="006B3519">
        <w:tc>
          <w:tcPr>
            <w:cnfStyle w:val="001000000000" w:firstRow="0" w:lastRow="0" w:firstColumn="1" w:lastColumn="0" w:oddVBand="0" w:evenVBand="0" w:oddHBand="0" w:evenHBand="0" w:firstRowFirstColumn="0" w:firstRowLastColumn="0" w:lastRowFirstColumn="0" w:lastRowLastColumn="0"/>
            <w:tcW w:w="1080" w:type="dxa"/>
          </w:tcPr>
          <w:p w14:paraId="75AD184B" w14:textId="71AC05FB" w:rsidR="00280F1A" w:rsidRPr="00AC2BA3" w:rsidRDefault="006B3519" w:rsidP="00280F1A">
            <w:pPr>
              <w:rPr>
                <w:color w:val="000000" w:themeColor="text1"/>
              </w:rPr>
            </w:pPr>
            <w:r w:rsidRPr="00AC2BA3">
              <w:rPr>
                <w:color w:val="000000" w:themeColor="text1"/>
              </w:rPr>
              <w:t>4</w:t>
            </w:r>
          </w:p>
        </w:tc>
        <w:tc>
          <w:tcPr>
            <w:tcW w:w="3240" w:type="dxa"/>
          </w:tcPr>
          <w:p w14:paraId="0C89F96C" w14:textId="3ED52D88" w:rsidR="00280F1A" w:rsidRPr="00AC2BA3" w:rsidRDefault="000F0CC6" w:rsidP="00280F1A">
            <w:pPr>
              <w:cnfStyle w:val="000000000000" w:firstRow="0" w:lastRow="0" w:firstColumn="0" w:lastColumn="0" w:oddVBand="0" w:evenVBand="0" w:oddHBand="0" w:evenHBand="0" w:firstRowFirstColumn="0" w:firstRowLastColumn="0" w:lastRowFirstColumn="0" w:lastRowLastColumn="0"/>
              <w:rPr>
                <w:color w:val="auto"/>
              </w:rPr>
            </w:pPr>
            <w:r w:rsidRPr="00AC2BA3">
              <w:rPr>
                <w:color w:val="auto"/>
              </w:rPr>
              <w:t>KOUAMOU STEPHANE LANDRY</w:t>
            </w:r>
          </w:p>
        </w:tc>
        <w:tc>
          <w:tcPr>
            <w:tcW w:w="2610" w:type="dxa"/>
          </w:tcPr>
          <w:p w14:paraId="24326799" w14:textId="61C06EB6" w:rsidR="00280F1A" w:rsidRPr="00AC2BA3" w:rsidRDefault="00AC2BA3" w:rsidP="00AC2BA3">
            <w:pPr>
              <w:tabs>
                <w:tab w:val="left" w:pos="648"/>
              </w:tabs>
              <w:jc w:val="left"/>
              <w:cnfStyle w:val="000000000000" w:firstRow="0" w:lastRow="0" w:firstColumn="0" w:lastColumn="0" w:oddVBand="0" w:evenVBand="0" w:oddHBand="0" w:evenHBand="0" w:firstRowFirstColumn="0" w:firstRowLastColumn="0" w:lastRowFirstColumn="0" w:lastRowLastColumn="0"/>
              <w:rPr>
                <w:color w:val="auto"/>
              </w:rPr>
            </w:pPr>
            <w:r w:rsidRPr="00AC2BA3">
              <w:rPr>
                <w:color w:val="auto"/>
              </w:rPr>
              <w:tab/>
              <w:t>ICTU</w:t>
            </w:r>
            <w:r w:rsidRPr="00E01DA1">
              <w:rPr>
                <w:rFonts w:ascii="Calibri" w:hAnsi="Calibri" w:cs="Calibri"/>
                <w:color w:val="auto"/>
                <w:sz w:val="22"/>
                <w:szCs w:val="22"/>
              </w:rPr>
              <w:t>20223392</w:t>
            </w:r>
          </w:p>
        </w:tc>
        <w:tc>
          <w:tcPr>
            <w:tcW w:w="2070" w:type="dxa"/>
          </w:tcPr>
          <w:p w14:paraId="3CBD175F" w14:textId="15C9DA6E" w:rsidR="00280F1A" w:rsidRPr="00AC2BA3" w:rsidRDefault="000F0CC6" w:rsidP="00280F1A">
            <w:pPr>
              <w:cnfStyle w:val="000000000000" w:firstRow="0" w:lastRow="0" w:firstColumn="0" w:lastColumn="0" w:oddVBand="0" w:evenVBand="0" w:oddHBand="0" w:evenHBand="0" w:firstRowFirstColumn="0" w:firstRowLastColumn="0" w:lastRowFirstColumn="0" w:lastRowLastColumn="0"/>
              <w:rPr>
                <w:color w:val="auto"/>
              </w:rPr>
            </w:pPr>
            <w:r w:rsidRPr="00AC2BA3">
              <w:rPr>
                <w:color w:val="auto"/>
              </w:rPr>
              <w:t>Team member</w:t>
            </w:r>
          </w:p>
        </w:tc>
      </w:tr>
      <w:tr w:rsidR="00280F1A" w14:paraId="736426EC" w14:textId="77777777" w:rsidTr="006B3519">
        <w:tc>
          <w:tcPr>
            <w:cnfStyle w:val="001000000000" w:firstRow="0" w:lastRow="0" w:firstColumn="1" w:lastColumn="0" w:oddVBand="0" w:evenVBand="0" w:oddHBand="0" w:evenHBand="0" w:firstRowFirstColumn="0" w:firstRowLastColumn="0" w:lastRowFirstColumn="0" w:lastRowLastColumn="0"/>
            <w:tcW w:w="1080" w:type="dxa"/>
          </w:tcPr>
          <w:p w14:paraId="6DE38D24" w14:textId="6F6E5F66" w:rsidR="00280F1A" w:rsidRPr="00AC2BA3" w:rsidRDefault="006B3519" w:rsidP="00280F1A">
            <w:pPr>
              <w:rPr>
                <w:color w:val="000000" w:themeColor="text1"/>
              </w:rPr>
            </w:pPr>
            <w:r w:rsidRPr="00AC2BA3">
              <w:rPr>
                <w:color w:val="000000" w:themeColor="text1"/>
              </w:rPr>
              <w:t>5</w:t>
            </w:r>
          </w:p>
        </w:tc>
        <w:tc>
          <w:tcPr>
            <w:tcW w:w="3240" w:type="dxa"/>
          </w:tcPr>
          <w:p w14:paraId="4DAA7E83" w14:textId="053FBE11" w:rsidR="00280F1A" w:rsidRPr="00AC2BA3" w:rsidRDefault="000F0CC6" w:rsidP="00280F1A">
            <w:pPr>
              <w:cnfStyle w:val="000000000000" w:firstRow="0" w:lastRow="0" w:firstColumn="0" w:lastColumn="0" w:oddVBand="0" w:evenVBand="0" w:oddHBand="0" w:evenHBand="0" w:firstRowFirstColumn="0" w:firstRowLastColumn="0" w:lastRowFirstColumn="0" w:lastRowLastColumn="0"/>
              <w:rPr>
                <w:color w:val="auto"/>
              </w:rPr>
            </w:pPr>
            <w:r w:rsidRPr="00AC2BA3">
              <w:rPr>
                <w:color w:val="auto"/>
              </w:rPr>
              <w:t>TEZI CARINE NKWENTEN</w:t>
            </w:r>
          </w:p>
        </w:tc>
        <w:tc>
          <w:tcPr>
            <w:tcW w:w="2610" w:type="dxa"/>
          </w:tcPr>
          <w:p w14:paraId="20C438BD" w14:textId="5F4F431B" w:rsidR="00280F1A" w:rsidRPr="00AC2BA3" w:rsidRDefault="00AC2BA3" w:rsidP="000F0CC6">
            <w:pPr>
              <w:jc w:val="left"/>
              <w:cnfStyle w:val="000000000000" w:firstRow="0" w:lastRow="0" w:firstColumn="0" w:lastColumn="0" w:oddVBand="0" w:evenVBand="0" w:oddHBand="0" w:evenHBand="0" w:firstRowFirstColumn="0" w:firstRowLastColumn="0" w:lastRowFirstColumn="0" w:lastRowLastColumn="0"/>
              <w:rPr>
                <w:color w:val="auto"/>
              </w:rPr>
            </w:pPr>
            <w:r w:rsidRPr="00AC2BA3">
              <w:rPr>
                <w:color w:val="auto"/>
              </w:rPr>
              <w:t xml:space="preserve">            ICTU</w:t>
            </w:r>
            <w:r w:rsidRPr="00E01DA1">
              <w:rPr>
                <w:rFonts w:ascii="Calibri" w:hAnsi="Calibri" w:cs="Calibri"/>
                <w:color w:val="auto"/>
              </w:rPr>
              <w:t>20223218</w:t>
            </w:r>
          </w:p>
        </w:tc>
        <w:tc>
          <w:tcPr>
            <w:tcW w:w="2070" w:type="dxa"/>
          </w:tcPr>
          <w:p w14:paraId="22C179A3" w14:textId="74169407" w:rsidR="00280F1A" w:rsidRPr="00AC2BA3" w:rsidRDefault="000F0CC6" w:rsidP="00280F1A">
            <w:pPr>
              <w:cnfStyle w:val="000000000000" w:firstRow="0" w:lastRow="0" w:firstColumn="0" w:lastColumn="0" w:oddVBand="0" w:evenVBand="0" w:oddHBand="0" w:evenHBand="0" w:firstRowFirstColumn="0" w:firstRowLastColumn="0" w:lastRowFirstColumn="0" w:lastRowLastColumn="0"/>
              <w:rPr>
                <w:color w:val="auto"/>
              </w:rPr>
            </w:pPr>
            <w:r w:rsidRPr="00AC2BA3">
              <w:rPr>
                <w:color w:val="auto"/>
              </w:rPr>
              <w:t>Product owner</w:t>
            </w:r>
          </w:p>
        </w:tc>
      </w:tr>
      <w:tr w:rsidR="00280F1A" w14:paraId="6C20226C" w14:textId="77777777" w:rsidTr="006B3519">
        <w:tc>
          <w:tcPr>
            <w:cnfStyle w:val="001000000000" w:firstRow="0" w:lastRow="0" w:firstColumn="1" w:lastColumn="0" w:oddVBand="0" w:evenVBand="0" w:oddHBand="0" w:evenHBand="0" w:firstRowFirstColumn="0" w:firstRowLastColumn="0" w:lastRowFirstColumn="0" w:lastRowLastColumn="0"/>
            <w:tcW w:w="1080" w:type="dxa"/>
          </w:tcPr>
          <w:p w14:paraId="64361B3A" w14:textId="11B39AC4" w:rsidR="006B3519" w:rsidRPr="00AC2BA3" w:rsidRDefault="006B3519" w:rsidP="00280F1A">
            <w:pPr>
              <w:rPr>
                <w:color w:val="000000" w:themeColor="text1"/>
              </w:rPr>
            </w:pPr>
            <w:r w:rsidRPr="00AC2BA3">
              <w:rPr>
                <w:color w:val="000000" w:themeColor="text1"/>
              </w:rPr>
              <w:t>6</w:t>
            </w:r>
          </w:p>
        </w:tc>
        <w:tc>
          <w:tcPr>
            <w:tcW w:w="3240" w:type="dxa"/>
          </w:tcPr>
          <w:p w14:paraId="0ABF64B4" w14:textId="66340203" w:rsidR="00280F1A" w:rsidRPr="00AC2BA3" w:rsidRDefault="000F0CC6" w:rsidP="00280F1A">
            <w:pPr>
              <w:cnfStyle w:val="000000000000" w:firstRow="0" w:lastRow="0" w:firstColumn="0" w:lastColumn="0" w:oddVBand="0" w:evenVBand="0" w:oddHBand="0" w:evenHBand="0" w:firstRowFirstColumn="0" w:firstRowLastColumn="0" w:lastRowFirstColumn="0" w:lastRowLastColumn="0"/>
              <w:rPr>
                <w:color w:val="auto"/>
              </w:rPr>
            </w:pPr>
            <w:r w:rsidRPr="00AC2BA3">
              <w:rPr>
                <w:color w:val="auto"/>
              </w:rPr>
              <w:t>LONTUM ALAIN BRICE FOMONYUY</w:t>
            </w:r>
          </w:p>
        </w:tc>
        <w:tc>
          <w:tcPr>
            <w:tcW w:w="2610" w:type="dxa"/>
          </w:tcPr>
          <w:p w14:paraId="6B86FEB1" w14:textId="1588F81F" w:rsidR="00280F1A" w:rsidRPr="00AC2BA3" w:rsidRDefault="00AC2BA3" w:rsidP="00280F1A">
            <w:pPr>
              <w:cnfStyle w:val="000000000000" w:firstRow="0" w:lastRow="0" w:firstColumn="0" w:lastColumn="0" w:oddVBand="0" w:evenVBand="0" w:oddHBand="0" w:evenHBand="0" w:firstRowFirstColumn="0" w:firstRowLastColumn="0" w:lastRowFirstColumn="0" w:lastRowLastColumn="0"/>
              <w:rPr>
                <w:color w:val="auto"/>
              </w:rPr>
            </w:pPr>
            <w:r w:rsidRPr="00AC2BA3">
              <w:rPr>
                <w:color w:val="auto"/>
              </w:rPr>
              <w:t>ICTU</w:t>
            </w:r>
            <w:r w:rsidRPr="00E01DA1">
              <w:rPr>
                <w:rFonts w:ascii="Calibri" w:hAnsi="Calibri" w:cs="Calibri"/>
                <w:color w:val="auto"/>
              </w:rPr>
              <w:t>20223210</w:t>
            </w:r>
          </w:p>
        </w:tc>
        <w:tc>
          <w:tcPr>
            <w:tcW w:w="2070" w:type="dxa"/>
          </w:tcPr>
          <w:p w14:paraId="34E5BA12" w14:textId="4FDE6C1D" w:rsidR="00280F1A" w:rsidRPr="00AC2BA3" w:rsidRDefault="000F0CC6" w:rsidP="00280F1A">
            <w:pPr>
              <w:cnfStyle w:val="000000000000" w:firstRow="0" w:lastRow="0" w:firstColumn="0" w:lastColumn="0" w:oddVBand="0" w:evenVBand="0" w:oddHBand="0" w:evenHBand="0" w:firstRowFirstColumn="0" w:firstRowLastColumn="0" w:lastRowFirstColumn="0" w:lastRowLastColumn="0"/>
              <w:rPr>
                <w:color w:val="auto"/>
              </w:rPr>
            </w:pPr>
            <w:r w:rsidRPr="00AC2BA3">
              <w:rPr>
                <w:color w:val="auto"/>
              </w:rPr>
              <w:t>Team member</w:t>
            </w:r>
          </w:p>
        </w:tc>
      </w:tr>
    </w:tbl>
    <w:p w14:paraId="6DBD90DF" w14:textId="77777777" w:rsidR="00280F1A" w:rsidRPr="00280F1A" w:rsidRDefault="00280F1A" w:rsidP="00280F1A"/>
    <w:tbl>
      <w:tblPr>
        <w:tblStyle w:val="ReportTable"/>
        <w:tblW w:w="0" w:type="auto"/>
        <w:tblLook w:val="04A0" w:firstRow="1" w:lastRow="0" w:firstColumn="1" w:lastColumn="0" w:noHBand="0" w:noVBand="1"/>
      </w:tblPr>
      <w:tblGrid>
        <w:gridCol w:w="8640"/>
      </w:tblGrid>
      <w:tr w:rsidR="00EB5047" w14:paraId="16F84DD6" w14:textId="77777777" w:rsidTr="00EB50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44D0BD3B" w14:textId="77777777" w:rsidR="00EB5047" w:rsidRDefault="00EB5047" w:rsidP="00D22932"/>
        </w:tc>
      </w:tr>
    </w:tbl>
    <w:p w14:paraId="51D8A1B7" w14:textId="6422E68C" w:rsidR="00D22932" w:rsidRPr="00516463" w:rsidRDefault="00516463" w:rsidP="00D22932">
      <w:pPr>
        <w:rPr>
          <w:b/>
          <w:bCs/>
          <w:color w:val="262626" w:themeColor="text1" w:themeTint="D9"/>
        </w:rPr>
      </w:pPr>
      <w:r w:rsidRPr="00516463">
        <w:rPr>
          <w:b/>
          <w:bCs/>
          <w:color w:val="262626" w:themeColor="text1" w:themeTint="D9"/>
        </w:rPr>
        <w:t>INTRODUCTION</w:t>
      </w:r>
    </w:p>
    <w:tbl>
      <w:tblPr>
        <w:tblStyle w:val="ReportTable"/>
        <w:tblW w:w="0" w:type="auto"/>
        <w:tblLook w:val="04A0" w:firstRow="1" w:lastRow="0" w:firstColumn="1" w:lastColumn="0" w:noHBand="0" w:noVBand="1"/>
      </w:tblPr>
      <w:tblGrid>
        <w:gridCol w:w="8640"/>
      </w:tblGrid>
      <w:tr w:rsidR="00EB5047" w14:paraId="49A27714" w14:textId="77777777" w:rsidTr="00EB50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6B9B8DF9" w14:textId="77777777" w:rsidR="00EB5047" w:rsidRDefault="00EB5047" w:rsidP="00D22932"/>
        </w:tc>
      </w:tr>
    </w:tbl>
    <w:p w14:paraId="1F33C1A9" w14:textId="77777777" w:rsidR="0056500C" w:rsidRPr="00FD2442" w:rsidRDefault="0056500C" w:rsidP="0056500C">
      <w:pPr>
        <w:rPr>
          <w:color w:val="auto"/>
        </w:rPr>
      </w:pPr>
      <w:r w:rsidRPr="00FD2442">
        <w:rPr>
          <w:color w:val="auto"/>
        </w:rPr>
        <w:t>Chapter One: Introduction</w:t>
      </w:r>
    </w:p>
    <w:p w14:paraId="1F9923B9" w14:textId="77777777" w:rsidR="0056500C" w:rsidRPr="00FD2442" w:rsidRDefault="0056500C" w:rsidP="0056500C">
      <w:pPr>
        <w:rPr>
          <w:color w:val="auto"/>
        </w:rPr>
      </w:pPr>
    </w:p>
    <w:p w14:paraId="50FC33F1" w14:textId="77777777" w:rsidR="0056500C" w:rsidRPr="00FD2442" w:rsidRDefault="0056500C" w:rsidP="0056500C">
      <w:pPr>
        <w:rPr>
          <w:color w:val="auto"/>
        </w:rPr>
      </w:pPr>
      <w:r w:rsidRPr="00FD2442">
        <w:rPr>
          <w:color w:val="auto"/>
        </w:rPr>
        <w:t>General Introduction</w:t>
      </w:r>
    </w:p>
    <w:p w14:paraId="7661862E" w14:textId="77777777" w:rsidR="0056500C" w:rsidRPr="00FD2442" w:rsidRDefault="0056500C" w:rsidP="0056500C">
      <w:pPr>
        <w:rPr>
          <w:color w:val="auto"/>
        </w:rPr>
      </w:pPr>
    </w:p>
    <w:p w14:paraId="1665868E" w14:textId="77777777" w:rsidR="0056500C" w:rsidRPr="00FD2442" w:rsidRDefault="0056500C" w:rsidP="0056500C">
      <w:pPr>
        <w:rPr>
          <w:color w:val="auto"/>
        </w:rPr>
      </w:pPr>
      <w:proofErr w:type="spellStart"/>
      <w:r w:rsidRPr="00FD2442">
        <w:rPr>
          <w:color w:val="auto"/>
        </w:rPr>
        <w:t>PentLux</w:t>
      </w:r>
      <w:proofErr w:type="spellEnd"/>
      <w:r w:rsidRPr="00FD2442">
        <w:rPr>
          <w:color w:val="auto"/>
        </w:rPr>
        <w:t xml:space="preserve"> Restaurant Management System is a web application developed for </w:t>
      </w:r>
      <w:proofErr w:type="spellStart"/>
      <w:r w:rsidRPr="00FD2442">
        <w:rPr>
          <w:color w:val="auto"/>
        </w:rPr>
        <w:t>PentLux</w:t>
      </w:r>
      <w:proofErr w:type="spellEnd"/>
      <w:r w:rsidRPr="00FD2442">
        <w:rPr>
          <w:color w:val="auto"/>
        </w:rPr>
        <w:t xml:space="preserve"> restaurant. This application is designed to manage customers, orders, menus, and billing, providing an integrated solution to streamline restaurant operations.</w:t>
      </w:r>
    </w:p>
    <w:p w14:paraId="4FE7A22B" w14:textId="77777777" w:rsidR="0056500C" w:rsidRPr="00FD2442" w:rsidRDefault="0056500C" w:rsidP="0056500C">
      <w:pPr>
        <w:rPr>
          <w:color w:val="auto"/>
        </w:rPr>
      </w:pPr>
    </w:p>
    <w:p w14:paraId="04452863" w14:textId="77777777" w:rsidR="0056500C" w:rsidRPr="00FD2442" w:rsidRDefault="0056500C" w:rsidP="0056500C">
      <w:pPr>
        <w:rPr>
          <w:color w:val="auto"/>
        </w:rPr>
      </w:pPr>
      <w:r w:rsidRPr="00FD2442">
        <w:rPr>
          <w:color w:val="auto"/>
        </w:rPr>
        <w:t>Aim and Objectives</w:t>
      </w:r>
    </w:p>
    <w:p w14:paraId="6C2B0C7E" w14:textId="77777777" w:rsidR="0056500C" w:rsidRPr="00FD2442" w:rsidRDefault="0056500C" w:rsidP="0056500C">
      <w:pPr>
        <w:rPr>
          <w:color w:val="auto"/>
        </w:rPr>
      </w:pPr>
    </w:p>
    <w:p w14:paraId="4A8B3642" w14:textId="77777777" w:rsidR="0056500C" w:rsidRPr="00FD2442" w:rsidRDefault="0056500C" w:rsidP="0056500C">
      <w:pPr>
        <w:rPr>
          <w:color w:val="auto"/>
        </w:rPr>
      </w:pPr>
      <w:r w:rsidRPr="00FD2442">
        <w:rPr>
          <w:color w:val="auto"/>
        </w:rPr>
        <w:t xml:space="preserve">The primary aim of the </w:t>
      </w:r>
      <w:proofErr w:type="spellStart"/>
      <w:r w:rsidRPr="00FD2442">
        <w:rPr>
          <w:color w:val="auto"/>
        </w:rPr>
        <w:t>PentLux</w:t>
      </w:r>
      <w:proofErr w:type="spellEnd"/>
      <w:r w:rsidRPr="00FD2442">
        <w:rPr>
          <w:color w:val="auto"/>
        </w:rPr>
        <w:t xml:space="preserve"> Restaurant Management System is to create a platform that allows the restaurant to serve customers and manage their business online effectively. The objectives include:</w:t>
      </w:r>
    </w:p>
    <w:p w14:paraId="59AD5ED0" w14:textId="77777777" w:rsidR="0056500C" w:rsidRPr="00FD2442" w:rsidRDefault="0056500C" w:rsidP="0056500C">
      <w:pPr>
        <w:rPr>
          <w:color w:val="auto"/>
        </w:rPr>
      </w:pPr>
    </w:p>
    <w:p w14:paraId="6B1B2D6C" w14:textId="77777777" w:rsidR="0056500C" w:rsidRPr="00FD2442" w:rsidRDefault="0056500C" w:rsidP="0056500C">
      <w:pPr>
        <w:rPr>
          <w:color w:val="auto"/>
        </w:rPr>
      </w:pPr>
      <w:r w:rsidRPr="00FD2442">
        <w:rPr>
          <w:color w:val="auto"/>
        </w:rPr>
        <w:tab/>
        <w:t>•</w:t>
      </w:r>
      <w:r w:rsidRPr="00FD2442">
        <w:rPr>
          <w:color w:val="auto"/>
        </w:rPr>
        <w:tab/>
        <w:t>Enhancing communication between customers and the restaurant.</w:t>
      </w:r>
    </w:p>
    <w:p w14:paraId="0CAA7C9A" w14:textId="77777777" w:rsidR="0056500C" w:rsidRPr="00FD2442" w:rsidRDefault="0056500C" w:rsidP="0056500C">
      <w:pPr>
        <w:rPr>
          <w:color w:val="auto"/>
        </w:rPr>
      </w:pPr>
      <w:r w:rsidRPr="00FD2442">
        <w:rPr>
          <w:color w:val="auto"/>
        </w:rPr>
        <w:tab/>
        <w:t>•</w:t>
      </w:r>
      <w:r w:rsidRPr="00FD2442">
        <w:rPr>
          <w:color w:val="auto"/>
        </w:rPr>
        <w:tab/>
        <w:t>Providing a secure and user-friendly digital platform for managing restaurant operations.</w:t>
      </w:r>
    </w:p>
    <w:p w14:paraId="037AD6DF" w14:textId="77777777" w:rsidR="0056500C" w:rsidRPr="00FD2442" w:rsidRDefault="0056500C" w:rsidP="0056500C">
      <w:pPr>
        <w:rPr>
          <w:color w:val="auto"/>
        </w:rPr>
      </w:pPr>
      <w:r w:rsidRPr="00FD2442">
        <w:rPr>
          <w:color w:val="auto"/>
        </w:rPr>
        <w:tab/>
        <w:t>•</w:t>
      </w:r>
      <w:r w:rsidRPr="00FD2442">
        <w:rPr>
          <w:color w:val="auto"/>
        </w:rPr>
        <w:tab/>
        <w:t>Facilitating remote ordering to cater to the digital era.</w:t>
      </w:r>
    </w:p>
    <w:p w14:paraId="1A91E1F6" w14:textId="77777777" w:rsidR="0056500C" w:rsidRPr="00FD2442" w:rsidRDefault="0056500C" w:rsidP="0056500C">
      <w:pPr>
        <w:rPr>
          <w:color w:val="auto"/>
        </w:rPr>
      </w:pPr>
    </w:p>
    <w:p w14:paraId="69964FA4" w14:textId="77777777" w:rsidR="0056500C" w:rsidRPr="00FD2442" w:rsidRDefault="0056500C" w:rsidP="0056500C">
      <w:pPr>
        <w:rPr>
          <w:color w:val="auto"/>
        </w:rPr>
      </w:pPr>
      <w:r w:rsidRPr="00FD2442">
        <w:rPr>
          <w:color w:val="auto"/>
        </w:rPr>
        <w:t>Problem Statement</w:t>
      </w:r>
    </w:p>
    <w:p w14:paraId="467A2609" w14:textId="77777777" w:rsidR="0056500C" w:rsidRPr="00FD2442" w:rsidRDefault="0056500C" w:rsidP="0056500C">
      <w:pPr>
        <w:rPr>
          <w:color w:val="auto"/>
        </w:rPr>
      </w:pPr>
    </w:p>
    <w:p w14:paraId="571210D8" w14:textId="77777777" w:rsidR="0056500C" w:rsidRPr="00FD2442" w:rsidRDefault="0056500C" w:rsidP="0056500C">
      <w:pPr>
        <w:rPr>
          <w:color w:val="auto"/>
        </w:rPr>
      </w:pPr>
      <w:r w:rsidRPr="00FD2442">
        <w:rPr>
          <w:color w:val="auto"/>
        </w:rPr>
        <w:t>The project addresses the problem of inefficient communication and remote ordering for restaurants. By enabling customers to place orders from home, the system aims to increase customer convenience and expand the restaurant’s reach. Additionally, it helps the restaurant manage its operations more effectively and attract more customers through an online presence.</w:t>
      </w:r>
    </w:p>
    <w:p w14:paraId="6B1D05AF" w14:textId="77777777" w:rsidR="0056500C" w:rsidRPr="00FD2442" w:rsidRDefault="0056500C" w:rsidP="0056500C">
      <w:pPr>
        <w:rPr>
          <w:color w:val="auto"/>
        </w:rPr>
      </w:pPr>
    </w:p>
    <w:p w14:paraId="536FF4E6" w14:textId="77777777" w:rsidR="0056500C" w:rsidRPr="00D65656" w:rsidRDefault="0056500C" w:rsidP="0056500C">
      <w:pPr>
        <w:rPr>
          <w:b/>
          <w:bCs/>
          <w:color w:val="auto"/>
        </w:rPr>
      </w:pPr>
      <w:r w:rsidRPr="00D65656">
        <w:rPr>
          <w:b/>
          <w:bCs/>
          <w:color w:val="auto"/>
        </w:rPr>
        <w:t>Chapter Two: Literature Review</w:t>
      </w:r>
    </w:p>
    <w:p w14:paraId="0912EBCE" w14:textId="77777777" w:rsidR="0056500C" w:rsidRPr="00FD2442" w:rsidRDefault="0056500C" w:rsidP="0056500C">
      <w:pPr>
        <w:rPr>
          <w:color w:val="auto"/>
        </w:rPr>
      </w:pPr>
    </w:p>
    <w:p w14:paraId="35ED05EB" w14:textId="77777777" w:rsidR="0056500C" w:rsidRPr="00FD2442" w:rsidRDefault="0056500C" w:rsidP="0056500C">
      <w:pPr>
        <w:rPr>
          <w:color w:val="auto"/>
        </w:rPr>
      </w:pPr>
      <w:r w:rsidRPr="00FD2442">
        <w:rPr>
          <w:color w:val="auto"/>
        </w:rPr>
        <w:t>Software Development Methodologies</w:t>
      </w:r>
    </w:p>
    <w:p w14:paraId="6108D82B" w14:textId="77777777" w:rsidR="0056500C" w:rsidRPr="00FD2442" w:rsidRDefault="0056500C" w:rsidP="0056500C">
      <w:pPr>
        <w:rPr>
          <w:color w:val="auto"/>
        </w:rPr>
      </w:pPr>
    </w:p>
    <w:p w14:paraId="2B59D49F" w14:textId="77777777" w:rsidR="0056500C" w:rsidRPr="00FD2442" w:rsidRDefault="0056500C" w:rsidP="0056500C">
      <w:pPr>
        <w:rPr>
          <w:color w:val="auto"/>
        </w:rPr>
      </w:pPr>
      <w:r w:rsidRPr="00FD2442">
        <w:rPr>
          <w:color w:val="auto"/>
        </w:rPr>
        <w:t>We studied various software development methodologies, focusing on Agile and Scrum due to their relevance to our project.</w:t>
      </w:r>
    </w:p>
    <w:p w14:paraId="303E99ED" w14:textId="77777777" w:rsidR="0056500C" w:rsidRPr="00FD2442" w:rsidRDefault="0056500C" w:rsidP="0056500C">
      <w:pPr>
        <w:rPr>
          <w:color w:val="auto"/>
        </w:rPr>
      </w:pPr>
    </w:p>
    <w:p w14:paraId="6CA3DB7B" w14:textId="77777777" w:rsidR="0056500C" w:rsidRPr="00FD2442" w:rsidRDefault="0056500C" w:rsidP="0056500C">
      <w:pPr>
        <w:rPr>
          <w:color w:val="auto"/>
        </w:rPr>
      </w:pPr>
      <w:r w:rsidRPr="00FD2442">
        <w:rPr>
          <w:color w:val="auto"/>
        </w:rPr>
        <w:t>Comparison between Different Software Development Methodologies</w:t>
      </w:r>
    </w:p>
    <w:p w14:paraId="6527FB56" w14:textId="77777777" w:rsidR="0056500C" w:rsidRPr="00FD2442" w:rsidRDefault="0056500C" w:rsidP="0056500C">
      <w:pPr>
        <w:rPr>
          <w:color w:val="auto"/>
        </w:rPr>
      </w:pPr>
    </w:p>
    <w:p w14:paraId="49E2039C" w14:textId="77777777" w:rsidR="0056500C" w:rsidRPr="00FD2442" w:rsidRDefault="0056500C" w:rsidP="0056500C">
      <w:pPr>
        <w:rPr>
          <w:color w:val="auto"/>
        </w:rPr>
      </w:pPr>
      <w:r w:rsidRPr="00FD2442">
        <w:rPr>
          <w:color w:val="auto"/>
        </w:rPr>
        <w:t>We compared several methodologies, including Waterfall, Agile, and Scrum. Waterfall follows a linear and sequential approach, which lacks flexibility. Agile, on the other hand, is iterative and incremental, allowing for adaptability and continuous improvement. Scrum, a subset of Agile, enhances teamwork and communication through defined roles and ceremonies, making it ideal for our project.</w:t>
      </w:r>
    </w:p>
    <w:p w14:paraId="7EB14AB0" w14:textId="77777777" w:rsidR="0056500C" w:rsidRPr="00FD2442" w:rsidRDefault="0056500C" w:rsidP="0056500C">
      <w:pPr>
        <w:rPr>
          <w:color w:val="auto"/>
        </w:rPr>
      </w:pPr>
    </w:p>
    <w:p w14:paraId="728B4C07" w14:textId="77777777" w:rsidR="0056500C" w:rsidRPr="00FD2442" w:rsidRDefault="0056500C" w:rsidP="0056500C">
      <w:pPr>
        <w:rPr>
          <w:color w:val="auto"/>
        </w:rPr>
      </w:pPr>
      <w:r w:rsidRPr="00FD2442">
        <w:rPr>
          <w:color w:val="auto"/>
        </w:rPr>
        <w:lastRenderedPageBreak/>
        <w:t>Reason for the Choice of Scrum Methodology</w:t>
      </w:r>
    </w:p>
    <w:p w14:paraId="64F09FC1" w14:textId="77777777" w:rsidR="0056500C" w:rsidRPr="00FD2442" w:rsidRDefault="0056500C" w:rsidP="0056500C">
      <w:pPr>
        <w:rPr>
          <w:color w:val="auto"/>
        </w:rPr>
      </w:pPr>
    </w:p>
    <w:p w14:paraId="7E2D88A6" w14:textId="77777777" w:rsidR="0056500C" w:rsidRPr="00FD2442" w:rsidRDefault="0056500C" w:rsidP="0056500C">
      <w:pPr>
        <w:rPr>
          <w:color w:val="auto"/>
        </w:rPr>
      </w:pPr>
      <w:r w:rsidRPr="00FD2442">
        <w:rPr>
          <w:color w:val="auto"/>
        </w:rPr>
        <w:t>We chose the Scrum methodology for our project due to its ability to enhance team collaboration and communication. Scrum’s framework, with its sprints, daily stand-ups, and retrospective meetings, allows for regular feedback and continuous improvement, which are crucial for the success of our project.</w:t>
      </w:r>
    </w:p>
    <w:p w14:paraId="33E04AD5" w14:textId="77777777" w:rsidR="0056500C" w:rsidRPr="00FD2442" w:rsidRDefault="0056500C" w:rsidP="0056500C">
      <w:pPr>
        <w:rPr>
          <w:color w:val="auto"/>
        </w:rPr>
      </w:pPr>
    </w:p>
    <w:p w14:paraId="3EA3910A" w14:textId="77777777" w:rsidR="0056500C" w:rsidRPr="00FD2442" w:rsidRDefault="0056500C" w:rsidP="0056500C">
      <w:pPr>
        <w:rPr>
          <w:color w:val="auto"/>
        </w:rPr>
      </w:pPr>
      <w:r w:rsidRPr="00FD2442">
        <w:rPr>
          <w:color w:val="auto"/>
        </w:rPr>
        <w:t>General Review of Related Concepts</w:t>
      </w:r>
    </w:p>
    <w:p w14:paraId="2400074C" w14:textId="77777777" w:rsidR="0056500C" w:rsidRPr="00FD2442" w:rsidRDefault="0056500C" w:rsidP="0056500C">
      <w:pPr>
        <w:rPr>
          <w:color w:val="auto"/>
        </w:rPr>
      </w:pPr>
    </w:p>
    <w:p w14:paraId="3024C035" w14:textId="77777777" w:rsidR="0056500C" w:rsidRPr="00FD2442" w:rsidRDefault="0056500C" w:rsidP="0056500C">
      <w:pPr>
        <w:rPr>
          <w:color w:val="auto"/>
        </w:rPr>
      </w:pPr>
      <w:r w:rsidRPr="00FD2442">
        <w:rPr>
          <w:color w:val="auto"/>
        </w:rPr>
        <w:t>To develop an effective restaurant management system, we reviewed key concepts such as:</w:t>
      </w:r>
    </w:p>
    <w:p w14:paraId="0CEE83AE" w14:textId="77777777" w:rsidR="0056500C" w:rsidRPr="00FD2442" w:rsidRDefault="0056500C" w:rsidP="0056500C">
      <w:pPr>
        <w:rPr>
          <w:color w:val="auto"/>
        </w:rPr>
      </w:pPr>
    </w:p>
    <w:p w14:paraId="353E5632" w14:textId="77777777" w:rsidR="0056500C" w:rsidRPr="00FD2442" w:rsidRDefault="0056500C" w:rsidP="0056500C">
      <w:pPr>
        <w:rPr>
          <w:color w:val="auto"/>
        </w:rPr>
      </w:pPr>
      <w:r w:rsidRPr="00FD2442">
        <w:rPr>
          <w:color w:val="auto"/>
        </w:rPr>
        <w:tab/>
        <w:t>•</w:t>
      </w:r>
      <w:r w:rsidRPr="00FD2442">
        <w:rPr>
          <w:color w:val="auto"/>
        </w:rPr>
        <w:tab/>
        <w:t>Customer Relationship Management (CRM): Techniques for managing a restaurant’s interactions with current and potential customers.</w:t>
      </w:r>
    </w:p>
    <w:p w14:paraId="337D878B" w14:textId="77777777" w:rsidR="0056500C" w:rsidRPr="00FD2442" w:rsidRDefault="0056500C" w:rsidP="0056500C">
      <w:pPr>
        <w:rPr>
          <w:color w:val="auto"/>
        </w:rPr>
      </w:pPr>
      <w:r w:rsidRPr="00FD2442">
        <w:rPr>
          <w:color w:val="auto"/>
        </w:rPr>
        <w:tab/>
        <w:t>•</w:t>
      </w:r>
      <w:r w:rsidRPr="00FD2442">
        <w:rPr>
          <w:color w:val="auto"/>
        </w:rPr>
        <w:tab/>
        <w:t>Order Management Systems: Methods to handle customer orders efficiently, from placement to fulfillment.</w:t>
      </w:r>
    </w:p>
    <w:p w14:paraId="71C5AEFE" w14:textId="77777777" w:rsidR="0056500C" w:rsidRPr="00FD2442" w:rsidRDefault="0056500C" w:rsidP="0056500C">
      <w:pPr>
        <w:rPr>
          <w:color w:val="auto"/>
        </w:rPr>
      </w:pPr>
      <w:r w:rsidRPr="00FD2442">
        <w:rPr>
          <w:color w:val="auto"/>
        </w:rPr>
        <w:tab/>
        <w:t>•</w:t>
      </w:r>
      <w:r w:rsidRPr="00FD2442">
        <w:rPr>
          <w:color w:val="auto"/>
        </w:rPr>
        <w:tab/>
        <w:t>Menu Management: Strategies for organizing and updating the restaurant’s menu items.</w:t>
      </w:r>
    </w:p>
    <w:p w14:paraId="47D73BC3" w14:textId="77777777" w:rsidR="0056500C" w:rsidRPr="00FD2442" w:rsidRDefault="0056500C" w:rsidP="0056500C">
      <w:pPr>
        <w:rPr>
          <w:color w:val="auto"/>
        </w:rPr>
      </w:pPr>
      <w:r w:rsidRPr="00FD2442">
        <w:rPr>
          <w:color w:val="auto"/>
        </w:rPr>
        <w:tab/>
        <w:t>•</w:t>
      </w:r>
      <w:r w:rsidRPr="00FD2442">
        <w:rPr>
          <w:color w:val="auto"/>
        </w:rPr>
        <w:tab/>
        <w:t>Billing Systems: Secure and efficient methods for processing payments and generating bills.</w:t>
      </w:r>
    </w:p>
    <w:p w14:paraId="271C7A7D" w14:textId="77777777" w:rsidR="0056500C" w:rsidRPr="00FD2442" w:rsidRDefault="0056500C" w:rsidP="0056500C">
      <w:pPr>
        <w:rPr>
          <w:color w:val="auto"/>
        </w:rPr>
      </w:pPr>
    </w:p>
    <w:p w14:paraId="0A93CE4D" w14:textId="77777777" w:rsidR="0056500C" w:rsidRPr="00FD2442" w:rsidRDefault="0056500C" w:rsidP="0056500C">
      <w:pPr>
        <w:rPr>
          <w:color w:val="auto"/>
        </w:rPr>
      </w:pPr>
      <w:r w:rsidRPr="00FD2442">
        <w:rPr>
          <w:color w:val="auto"/>
        </w:rPr>
        <w:t>Review of Related Literature</w:t>
      </w:r>
    </w:p>
    <w:p w14:paraId="635E1EFC" w14:textId="77777777" w:rsidR="0056500C" w:rsidRPr="00FD2442" w:rsidRDefault="0056500C" w:rsidP="0056500C">
      <w:pPr>
        <w:rPr>
          <w:color w:val="auto"/>
        </w:rPr>
      </w:pPr>
    </w:p>
    <w:p w14:paraId="2CD7A089" w14:textId="77777777" w:rsidR="0056500C" w:rsidRPr="00FD2442" w:rsidRDefault="0056500C" w:rsidP="0056500C">
      <w:pPr>
        <w:rPr>
          <w:color w:val="auto"/>
        </w:rPr>
      </w:pPr>
      <w:r w:rsidRPr="00FD2442">
        <w:rPr>
          <w:color w:val="auto"/>
        </w:rPr>
        <w:t>We reviewed similar projects to understand best practices and common challenges. Notable among them were:</w:t>
      </w:r>
    </w:p>
    <w:p w14:paraId="67366C54" w14:textId="77777777" w:rsidR="0056500C" w:rsidRPr="00FD2442" w:rsidRDefault="0056500C" w:rsidP="0056500C">
      <w:pPr>
        <w:rPr>
          <w:color w:val="auto"/>
        </w:rPr>
      </w:pPr>
    </w:p>
    <w:p w14:paraId="2DE6B413" w14:textId="77777777" w:rsidR="0056500C" w:rsidRPr="00FD2442" w:rsidRDefault="0056500C" w:rsidP="0056500C">
      <w:pPr>
        <w:rPr>
          <w:color w:val="auto"/>
        </w:rPr>
      </w:pPr>
      <w:r w:rsidRPr="00FD2442">
        <w:rPr>
          <w:color w:val="auto"/>
        </w:rPr>
        <w:tab/>
        <w:t>•</w:t>
      </w:r>
      <w:r w:rsidRPr="00FD2442">
        <w:rPr>
          <w:color w:val="auto"/>
        </w:rPr>
        <w:tab/>
        <w:t>Cafe Management System: This project provided insights into handling orders and managing inventory in a cafe setting.</w:t>
      </w:r>
    </w:p>
    <w:p w14:paraId="0697036A" w14:textId="77777777" w:rsidR="0056500C" w:rsidRPr="00FD2442" w:rsidRDefault="0056500C" w:rsidP="0056500C">
      <w:pPr>
        <w:rPr>
          <w:color w:val="auto"/>
        </w:rPr>
      </w:pPr>
      <w:r w:rsidRPr="00FD2442">
        <w:rPr>
          <w:color w:val="auto"/>
        </w:rPr>
        <w:tab/>
        <w:t>•</w:t>
      </w:r>
      <w:r w:rsidRPr="00FD2442">
        <w:rPr>
          <w:color w:val="auto"/>
        </w:rPr>
        <w:tab/>
        <w:t>Restaurant Web App: This study highlighted the importance of user-friendly interfaces and secure payment gateways in a restaurant management system.</w:t>
      </w:r>
    </w:p>
    <w:p w14:paraId="6A6AAA0F" w14:textId="77777777" w:rsidR="0056500C" w:rsidRPr="00FD2442" w:rsidRDefault="0056500C" w:rsidP="0056500C">
      <w:pPr>
        <w:rPr>
          <w:color w:val="auto"/>
        </w:rPr>
      </w:pPr>
    </w:p>
    <w:p w14:paraId="190AF644" w14:textId="77777777" w:rsidR="0056500C" w:rsidRPr="00FD2442" w:rsidRDefault="0056500C" w:rsidP="0056500C">
      <w:pPr>
        <w:rPr>
          <w:color w:val="auto"/>
        </w:rPr>
      </w:pPr>
      <w:r w:rsidRPr="00FD2442">
        <w:rPr>
          <w:color w:val="auto"/>
        </w:rPr>
        <w:t>Chapter Three: Methodology and Materials</w:t>
      </w:r>
    </w:p>
    <w:p w14:paraId="549648FF" w14:textId="77777777" w:rsidR="0056500C" w:rsidRPr="00FD2442" w:rsidRDefault="0056500C" w:rsidP="0056500C">
      <w:pPr>
        <w:rPr>
          <w:color w:val="auto"/>
        </w:rPr>
      </w:pPr>
    </w:p>
    <w:p w14:paraId="247B449E" w14:textId="77777777" w:rsidR="0056500C" w:rsidRPr="00FD2442" w:rsidRDefault="0056500C" w:rsidP="0056500C">
      <w:pPr>
        <w:rPr>
          <w:color w:val="auto"/>
        </w:rPr>
      </w:pPr>
      <w:r w:rsidRPr="00FD2442">
        <w:rPr>
          <w:color w:val="auto"/>
        </w:rPr>
        <w:t>Research Methodology</w:t>
      </w:r>
    </w:p>
    <w:p w14:paraId="28041D0B" w14:textId="77777777" w:rsidR="0056500C" w:rsidRPr="00FD2442" w:rsidRDefault="0056500C" w:rsidP="0056500C">
      <w:pPr>
        <w:rPr>
          <w:color w:val="auto"/>
        </w:rPr>
      </w:pPr>
    </w:p>
    <w:p w14:paraId="40DAF8F3" w14:textId="77777777" w:rsidR="0056500C" w:rsidRPr="00FD2442" w:rsidRDefault="0056500C" w:rsidP="0056500C">
      <w:pPr>
        <w:rPr>
          <w:color w:val="auto"/>
        </w:rPr>
      </w:pPr>
      <w:r w:rsidRPr="00FD2442">
        <w:rPr>
          <w:color w:val="auto"/>
        </w:rPr>
        <w:t xml:space="preserve">To gather requirements for the </w:t>
      </w:r>
      <w:proofErr w:type="spellStart"/>
      <w:r w:rsidRPr="00FD2442">
        <w:rPr>
          <w:color w:val="auto"/>
        </w:rPr>
        <w:t>PentLux</w:t>
      </w:r>
      <w:proofErr w:type="spellEnd"/>
      <w:r w:rsidRPr="00FD2442">
        <w:rPr>
          <w:color w:val="auto"/>
        </w:rPr>
        <w:t xml:space="preserve"> Restaurant Management System, we conducted interviews with potential users, including office personnel who frequently order lunch while at work, and with the restaurant staff. This helped us understand the needs and pain points of both customers and the restaurant management.</w:t>
      </w:r>
    </w:p>
    <w:p w14:paraId="2B8D66D5" w14:textId="77777777" w:rsidR="0056500C" w:rsidRPr="00FD2442" w:rsidRDefault="0056500C" w:rsidP="0056500C">
      <w:pPr>
        <w:rPr>
          <w:color w:val="auto"/>
        </w:rPr>
      </w:pPr>
    </w:p>
    <w:p w14:paraId="6AAECA13" w14:textId="77777777" w:rsidR="0056500C" w:rsidRPr="00FD2442" w:rsidRDefault="0056500C" w:rsidP="0056500C">
      <w:pPr>
        <w:rPr>
          <w:color w:val="auto"/>
        </w:rPr>
      </w:pPr>
      <w:r w:rsidRPr="00FD2442">
        <w:rPr>
          <w:color w:val="auto"/>
        </w:rPr>
        <w:t>System Requirements</w:t>
      </w:r>
    </w:p>
    <w:p w14:paraId="4E8B2CCB" w14:textId="77777777" w:rsidR="0056500C" w:rsidRPr="00FD2442" w:rsidRDefault="0056500C" w:rsidP="0056500C">
      <w:pPr>
        <w:rPr>
          <w:color w:val="auto"/>
        </w:rPr>
      </w:pPr>
    </w:p>
    <w:p w14:paraId="4C42452E" w14:textId="77777777" w:rsidR="0056500C" w:rsidRPr="00FD2442" w:rsidRDefault="0056500C" w:rsidP="0056500C">
      <w:pPr>
        <w:rPr>
          <w:color w:val="auto"/>
        </w:rPr>
      </w:pPr>
      <w:r w:rsidRPr="00FD2442">
        <w:rPr>
          <w:color w:val="auto"/>
        </w:rPr>
        <w:t>Functional Requirements:</w:t>
      </w:r>
    </w:p>
    <w:p w14:paraId="2564E2F5" w14:textId="77777777" w:rsidR="0056500C" w:rsidRPr="00FD2442" w:rsidRDefault="0056500C" w:rsidP="0056500C">
      <w:pPr>
        <w:rPr>
          <w:color w:val="auto"/>
        </w:rPr>
      </w:pPr>
    </w:p>
    <w:p w14:paraId="2A63A467" w14:textId="77777777" w:rsidR="0056500C" w:rsidRPr="00FD2442" w:rsidRDefault="0056500C" w:rsidP="0056500C">
      <w:pPr>
        <w:rPr>
          <w:color w:val="auto"/>
        </w:rPr>
      </w:pPr>
      <w:r w:rsidRPr="00FD2442">
        <w:rPr>
          <w:color w:val="auto"/>
        </w:rPr>
        <w:tab/>
        <w:t>•</w:t>
      </w:r>
      <w:r w:rsidRPr="00FD2442">
        <w:rPr>
          <w:color w:val="auto"/>
        </w:rPr>
        <w:tab/>
        <w:t>User Authentication: Secure login and registration for users.</w:t>
      </w:r>
    </w:p>
    <w:p w14:paraId="4BA6BD43" w14:textId="77777777" w:rsidR="0056500C" w:rsidRPr="00FD2442" w:rsidRDefault="0056500C" w:rsidP="0056500C">
      <w:pPr>
        <w:rPr>
          <w:color w:val="auto"/>
        </w:rPr>
      </w:pPr>
      <w:r w:rsidRPr="00FD2442">
        <w:rPr>
          <w:color w:val="auto"/>
        </w:rPr>
        <w:tab/>
        <w:t>•</w:t>
      </w:r>
      <w:r w:rsidRPr="00FD2442">
        <w:rPr>
          <w:color w:val="auto"/>
        </w:rPr>
        <w:tab/>
        <w:t>Order Placement: Functionality for users to place orders.</w:t>
      </w:r>
    </w:p>
    <w:p w14:paraId="56B795DF" w14:textId="77777777" w:rsidR="0056500C" w:rsidRPr="00FD2442" w:rsidRDefault="0056500C" w:rsidP="0056500C">
      <w:pPr>
        <w:rPr>
          <w:color w:val="auto"/>
        </w:rPr>
      </w:pPr>
      <w:r w:rsidRPr="00FD2442">
        <w:rPr>
          <w:color w:val="auto"/>
        </w:rPr>
        <w:tab/>
        <w:t>•</w:t>
      </w:r>
      <w:r w:rsidRPr="00FD2442">
        <w:rPr>
          <w:color w:val="auto"/>
        </w:rPr>
        <w:tab/>
        <w:t>Payment Processing: Integration of payment gateways for secure transactions.</w:t>
      </w:r>
    </w:p>
    <w:p w14:paraId="5BFD6061" w14:textId="77777777" w:rsidR="0056500C" w:rsidRPr="00FD2442" w:rsidRDefault="0056500C" w:rsidP="0056500C">
      <w:pPr>
        <w:rPr>
          <w:color w:val="auto"/>
        </w:rPr>
      </w:pPr>
      <w:r w:rsidRPr="00FD2442">
        <w:rPr>
          <w:color w:val="auto"/>
        </w:rPr>
        <w:tab/>
        <w:t>•</w:t>
      </w:r>
      <w:r w:rsidRPr="00FD2442">
        <w:rPr>
          <w:color w:val="auto"/>
        </w:rPr>
        <w:tab/>
        <w:t>Billing and Reports: Generation and management of bills and reports.</w:t>
      </w:r>
    </w:p>
    <w:p w14:paraId="2267574F" w14:textId="77777777" w:rsidR="0056500C" w:rsidRPr="00FD2442" w:rsidRDefault="0056500C" w:rsidP="0056500C">
      <w:pPr>
        <w:rPr>
          <w:color w:val="auto"/>
        </w:rPr>
      </w:pPr>
      <w:r w:rsidRPr="00FD2442">
        <w:rPr>
          <w:color w:val="auto"/>
        </w:rPr>
        <w:tab/>
        <w:t>•</w:t>
      </w:r>
      <w:r w:rsidRPr="00FD2442">
        <w:rPr>
          <w:color w:val="auto"/>
        </w:rPr>
        <w:tab/>
        <w:t>Menu Management: Categorization and management of the restaurant’s menu items.</w:t>
      </w:r>
    </w:p>
    <w:p w14:paraId="718D4504" w14:textId="77777777" w:rsidR="0056500C" w:rsidRPr="00FD2442" w:rsidRDefault="0056500C" w:rsidP="0056500C">
      <w:pPr>
        <w:rPr>
          <w:color w:val="auto"/>
        </w:rPr>
      </w:pPr>
    </w:p>
    <w:p w14:paraId="539DAA0E" w14:textId="77777777" w:rsidR="0056500C" w:rsidRPr="00FD2442" w:rsidRDefault="0056500C" w:rsidP="0056500C">
      <w:pPr>
        <w:rPr>
          <w:color w:val="auto"/>
        </w:rPr>
      </w:pPr>
      <w:r w:rsidRPr="00FD2442">
        <w:rPr>
          <w:color w:val="auto"/>
        </w:rPr>
        <w:t>Non-Functional Requirements:</w:t>
      </w:r>
    </w:p>
    <w:p w14:paraId="6291C1D0" w14:textId="77777777" w:rsidR="0056500C" w:rsidRPr="00FD2442" w:rsidRDefault="0056500C" w:rsidP="0056500C">
      <w:pPr>
        <w:rPr>
          <w:color w:val="auto"/>
        </w:rPr>
      </w:pPr>
    </w:p>
    <w:p w14:paraId="0CC52387" w14:textId="77777777" w:rsidR="0056500C" w:rsidRPr="00FD2442" w:rsidRDefault="0056500C" w:rsidP="0056500C">
      <w:pPr>
        <w:rPr>
          <w:color w:val="auto"/>
        </w:rPr>
      </w:pPr>
      <w:r w:rsidRPr="00FD2442">
        <w:rPr>
          <w:color w:val="auto"/>
        </w:rPr>
        <w:tab/>
        <w:t>•</w:t>
      </w:r>
      <w:r w:rsidRPr="00FD2442">
        <w:rPr>
          <w:color w:val="auto"/>
        </w:rPr>
        <w:tab/>
        <w:t>Security: Ensuring secure transactions and data protection.</w:t>
      </w:r>
    </w:p>
    <w:p w14:paraId="01F0B927" w14:textId="77777777" w:rsidR="0056500C" w:rsidRPr="00FD2442" w:rsidRDefault="0056500C" w:rsidP="0056500C">
      <w:pPr>
        <w:rPr>
          <w:color w:val="auto"/>
        </w:rPr>
      </w:pPr>
      <w:r w:rsidRPr="00FD2442">
        <w:rPr>
          <w:color w:val="auto"/>
        </w:rPr>
        <w:tab/>
        <w:t>•</w:t>
      </w:r>
      <w:r w:rsidRPr="00FD2442">
        <w:rPr>
          <w:color w:val="auto"/>
        </w:rPr>
        <w:tab/>
        <w:t>Performance: Efficient handling of multiple concurrent users and orders.</w:t>
      </w:r>
    </w:p>
    <w:p w14:paraId="0AFBCF1C" w14:textId="77777777" w:rsidR="0056500C" w:rsidRPr="00FD2442" w:rsidRDefault="0056500C" w:rsidP="0056500C">
      <w:pPr>
        <w:rPr>
          <w:color w:val="auto"/>
        </w:rPr>
      </w:pPr>
    </w:p>
    <w:p w14:paraId="794512A7" w14:textId="77777777" w:rsidR="0056500C" w:rsidRPr="00FD2442" w:rsidRDefault="0056500C" w:rsidP="0056500C">
      <w:pPr>
        <w:rPr>
          <w:color w:val="auto"/>
        </w:rPr>
      </w:pPr>
      <w:r w:rsidRPr="00FD2442">
        <w:rPr>
          <w:color w:val="auto"/>
        </w:rPr>
        <w:t>System Design</w:t>
      </w:r>
    </w:p>
    <w:p w14:paraId="69E98B50" w14:textId="77777777" w:rsidR="0056500C" w:rsidRPr="00FD2442" w:rsidRDefault="0056500C" w:rsidP="0056500C">
      <w:pPr>
        <w:rPr>
          <w:color w:val="auto"/>
        </w:rPr>
      </w:pPr>
    </w:p>
    <w:p w14:paraId="3F927A51" w14:textId="77777777" w:rsidR="0056500C" w:rsidRPr="00FD2442" w:rsidRDefault="0056500C" w:rsidP="0056500C">
      <w:pPr>
        <w:rPr>
          <w:color w:val="auto"/>
        </w:rPr>
      </w:pPr>
      <w:r w:rsidRPr="00FD2442">
        <w:rPr>
          <w:color w:val="auto"/>
        </w:rPr>
        <w:t>Architecture Description:</w:t>
      </w:r>
    </w:p>
    <w:p w14:paraId="716B51BC" w14:textId="77777777" w:rsidR="0056500C" w:rsidRPr="00FD2442" w:rsidRDefault="0056500C" w:rsidP="0056500C">
      <w:pPr>
        <w:rPr>
          <w:color w:val="auto"/>
        </w:rPr>
      </w:pPr>
    </w:p>
    <w:p w14:paraId="3D2B911C" w14:textId="77777777" w:rsidR="0056500C" w:rsidRPr="00FD2442" w:rsidRDefault="0056500C" w:rsidP="0056500C">
      <w:pPr>
        <w:rPr>
          <w:color w:val="auto"/>
        </w:rPr>
      </w:pPr>
      <w:r w:rsidRPr="00FD2442">
        <w:rPr>
          <w:color w:val="auto"/>
        </w:rPr>
        <w:lastRenderedPageBreak/>
        <w:tab/>
        <w:t>•</w:t>
      </w:r>
      <w:r w:rsidRPr="00FD2442">
        <w:rPr>
          <w:color w:val="auto"/>
        </w:rPr>
        <w:tab/>
        <w:t>Backend: Java Spring Boot was used for implementing backend functionalities and APIs to manage users, products, product categories, and billing.</w:t>
      </w:r>
    </w:p>
    <w:p w14:paraId="4B6AA3BB" w14:textId="77777777" w:rsidR="0056500C" w:rsidRPr="00FD2442" w:rsidRDefault="0056500C" w:rsidP="0056500C">
      <w:pPr>
        <w:rPr>
          <w:color w:val="auto"/>
        </w:rPr>
      </w:pPr>
      <w:r w:rsidRPr="00FD2442">
        <w:rPr>
          <w:color w:val="auto"/>
        </w:rPr>
        <w:tab/>
        <w:t>•</w:t>
      </w:r>
      <w:r w:rsidRPr="00FD2442">
        <w:rPr>
          <w:color w:val="auto"/>
        </w:rPr>
        <w:tab/>
        <w:t>Database: MySQL was used for data storage and management.</w:t>
      </w:r>
    </w:p>
    <w:p w14:paraId="55181E7D" w14:textId="77777777" w:rsidR="0056500C" w:rsidRPr="00FD2442" w:rsidRDefault="0056500C" w:rsidP="0056500C">
      <w:pPr>
        <w:rPr>
          <w:color w:val="auto"/>
        </w:rPr>
      </w:pPr>
      <w:r w:rsidRPr="00FD2442">
        <w:rPr>
          <w:color w:val="auto"/>
        </w:rPr>
        <w:tab/>
        <w:t>•</w:t>
      </w:r>
      <w:r w:rsidRPr="00FD2442">
        <w:rPr>
          <w:color w:val="auto"/>
        </w:rPr>
        <w:tab/>
        <w:t>Frontend: HTML, CSS, and JavaScript were utilized to create a user-friendly interface.</w:t>
      </w:r>
    </w:p>
    <w:p w14:paraId="19568E49" w14:textId="77777777" w:rsidR="0056500C" w:rsidRPr="00FD2442" w:rsidRDefault="0056500C" w:rsidP="0056500C">
      <w:pPr>
        <w:rPr>
          <w:color w:val="auto"/>
        </w:rPr>
      </w:pPr>
    </w:p>
    <w:p w14:paraId="289D3713" w14:textId="77777777" w:rsidR="0056500C" w:rsidRPr="00FD2442" w:rsidRDefault="0056500C" w:rsidP="0056500C">
      <w:pPr>
        <w:rPr>
          <w:color w:val="auto"/>
        </w:rPr>
      </w:pPr>
      <w:r w:rsidRPr="00FD2442">
        <w:rPr>
          <w:color w:val="auto"/>
        </w:rPr>
        <w:t>(UML diagrams)</w:t>
      </w:r>
    </w:p>
    <w:p w14:paraId="3256A25A" w14:textId="77777777" w:rsidR="0056500C" w:rsidRPr="00FD2442" w:rsidRDefault="0056500C" w:rsidP="0056500C">
      <w:pPr>
        <w:rPr>
          <w:color w:val="auto"/>
        </w:rPr>
      </w:pPr>
    </w:p>
    <w:p w14:paraId="409F375A" w14:textId="77777777" w:rsidR="0056500C" w:rsidRPr="00FD2442" w:rsidRDefault="0056500C" w:rsidP="0056500C">
      <w:pPr>
        <w:rPr>
          <w:color w:val="auto"/>
        </w:rPr>
      </w:pPr>
      <w:r w:rsidRPr="00FD2442">
        <w:rPr>
          <w:color w:val="auto"/>
        </w:rPr>
        <w:t>Application of Scrum</w:t>
      </w:r>
    </w:p>
    <w:p w14:paraId="371B5DAC" w14:textId="77777777" w:rsidR="0056500C" w:rsidRPr="00FD2442" w:rsidRDefault="0056500C" w:rsidP="0056500C">
      <w:pPr>
        <w:rPr>
          <w:color w:val="auto"/>
        </w:rPr>
      </w:pPr>
    </w:p>
    <w:p w14:paraId="2FE5717E" w14:textId="77777777" w:rsidR="0056500C" w:rsidRPr="00FD2442" w:rsidRDefault="0056500C" w:rsidP="0056500C">
      <w:pPr>
        <w:rPr>
          <w:color w:val="auto"/>
        </w:rPr>
      </w:pPr>
      <w:r w:rsidRPr="00FD2442">
        <w:rPr>
          <w:color w:val="auto"/>
        </w:rPr>
        <w:tab/>
        <w:t>•</w:t>
      </w:r>
      <w:r w:rsidRPr="00FD2442">
        <w:rPr>
          <w:color w:val="auto"/>
        </w:rPr>
        <w:tab/>
        <w:t>Team Organization: Our team consisted of six members with defined roles:</w:t>
      </w:r>
    </w:p>
    <w:p w14:paraId="103FB8BB" w14:textId="77777777" w:rsidR="0056500C" w:rsidRPr="00FD2442" w:rsidRDefault="0056500C" w:rsidP="0056500C">
      <w:pPr>
        <w:rPr>
          <w:color w:val="auto"/>
        </w:rPr>
      </w:pPr>
      <w:r w:rsidRPr="00FD2442">
        <w:rPr>
          <w:color w:val="auto"/>
        </w:rPr>
        <w:tab/>
        <w:t>•</w:t>
      </w:r>
      <w:r w:rsidRPr="00FD2442">
        <w:rPr>
          <w:color w:val="auto"/>
        </w:rPr>
        <w:tab/>
        <w:t>Scrum Master: Facilitated scrum ceremonies and ensured the team adhered to Scrum practices.</w:t>
      </w:r>
    </w:p>
    <w:p w14:paraId="779E9C1F" w14:textId="77777777" w:rsidR="0056500C" w:rsidRPr="00FD2442" w:rsidRDefault="0056500C" w:rsidP="0056500C">
      <w:pPr>
        <w:rPr>
          <w:color w:val="auto"/>
        </w:rPr>
      </w:pPr>
      <w:r w:rsidRPr="00FD2442">
        <w:rPr>
          <w:color w:val="auto"/>
        </w:rPr>
        <w:tab/>
        <w:t>•</w:t>
      </w:r>
      <w:r w:rsidRPr="00FD2442">
        <w:rPr>
          <w:color w:val="auto"/>
        </w:rPr>
        <w:tab/>
        <w:t>Product Owner: Managed the product backlog and prioritized features.</w:t>
      </w:r>
    </w:p>
    <w:p w14:paraId="1AD84853" w14:textId="77777777" w:rsidR="0056500C" w:rsidRPr="00FD2442" w:rsidRDefault="0056500C" w:rsidP="0056500C">
      <w:pPr>
        <w:rPr>
          <w:color w:val="auto"/>
        </w:rPr>
      </w:pPr>
      <w:r w:rsidRPr="00FD2442">
        <w:rPr>
          <w:color w:val="auto"/>
        </w:rPr>
        <w:tab/>
        <w:t>•</w:t>
      </w:r>
      <w:r w:rsidRPr="00FD2442">
        <w:rPr>
          <w:color w:val="auto"/>
        </w:rPr>
        <w:tab/>
        <w:t>Developers: Focused on implementing the functionalities.</w:t>
      </w:r>
    </w:p>
    <w:p w14:paraId="765B63C1" w14:textId="77777777" w:rsidR="0056500C" w:rsidRPr="00FD2442" w:rsidRDefault="0056500C" w:rsidP="0056500C">
      <w:pPr>
        <w:rPr>
          <w:color w:val="auto"/>
        </w:rPr>
      </w:pPr>
      <w:r w:rsidRPr="00FD2442">
        <w:rPr>
          <w:color w:val="auto"/>
        </w:rPr>
        <w:tab/>
        <w:t>•</w:t>
      </w:r>
      <w:r w:rsidRPr="00FD2442">
        <w:rPr>
          <w:color w:val="auto"/>
        </w:rPr>
        <w:tab/>
        <w:t>Workflow Management: We conducted regular meetings both online and onsite to track progress and address issues.</w:t>
      </w:r>
    </w:p>
    <w:p w14:paraId="2B0EC785" w14:textId="77777777" w:rsidR="0056500C" w:rsidRPr="00FD2442" w:rsidRDefault="0056500C" w:rsidP="0056500C">
      <w:pPr>
        <w:rPr>
          <w:color w:val="auto"/>
        </w:rPr>
      </w:pPr>
      <w:r w:rsidRPr="00FD2442">
        <w:rPr>
          <w:color w:val="auto"/>
        </w:rPr>
        <w:tab/>
        <w:t>•</w:t>
      </w:r>
      <w:r w:rsidRPr="00FD2442">
        <w:rPr>
          <w:color w:val="auto"/>
        </w:rPr>
        <w:tab/>
        <w:t>Conflict Resolution: Communication was a major challenge. Some members did not voice their difficulties, which hindered progress. We resolved this by encouraging open communication and requiring regular updates at the end of each sprint.</w:t>
      </w:r>
    </w:p>
    <w:p w14:paraId="7108FC13" w14:textId="77777777" w:rsidR="0056500C" w:rsidRPr="00FD2442" w:rsidRDefault="0056500C" w:rsidP="0056500C">
      <w:pPr>
        <w:rPr>
          <w:color w:val="auto"/>
        </w:rPr>
      </w:pPr>
      <w:r w:rsidRPr="00FD2442">
        <w:rPr>
          <w:color w:val="auto"/>
        </w:rPr>
        <w:tab/>
        <w:t>•</w:t>
      </w:r>
      <w:r w:rsidRPr="00FD2442">
        <w:rPr>
          <w:color w:val="auto"/>
        </w:rPr>
        <w:tab/>
        <w:t>Challenges Encountered and Solutions: The lack of communication and coordination was a significant challenge. We overcame this by implementing stricter communication protocols and ensuring all team members presented their progress regularly.</w:t>
      </w:r>
    </w:p>
    <w:p w14:paraId="00BB5F0A" w14:textId="77777777" w:rsidR="0056500C" w:rsidRPr="00FD2442" w:rsidRDefault="0056500C" w:rsidP="0056500C">
      <w:pPr>
        <w:rPr>
          <w:color w:val="auto"/>
        </w:rPr>
      </w:pPr>
    </w:p>
    <w:p w14:paraId="2F39B91B" w14:textId="77777777" w:rsidR="0056500C" w:rsidRPr="00FD2442" w:rsidRDefault="0056500C" w:rsidP="0056500C">
      <w:pPr>
        <w:rPr>
          <w:color w:val="auto"/>
        </w:rPr>
      </w:pPr>
      <w:r w:rsidRPr="00FD2442">
        <w:rPr>
          <w:color w:val="auto"/>
        </w:rPr>
        <w:t>Scrum Artifacts</w:t>
      </w:r>
    </w:p>
    <w:p w14:paraId="547F1CAC" w14:textId="77777777" w:rsidR="0056500C" w:rsidRPr="00FD2442" w:rsidRDefault="0056500C" w:rsidP="0056500C">
      <w:pPr>
        <w:rPr>
          <w:color w:val="auto"/>
        </w:rPr>
      </w:pPr>
    </w:p>
    <w:p w14:paraId="2B7BCBFD" w14:textId="77777777" w:rsidR="0056500C" w:rsidRPr="00FD2442" w:rsidRDefault="0056500C" w:rsidP="0056500C">
      <w:pPr>
        <w:rPr>
          <w:color w:val="auto"/>
        </w:rPr>
      </w:pPr>
      <w:r w:rsidRPr="00FD2442">
        <w:rPr>
          <w:color w:val="auto"/>
        </w:rPr>
        <w:t xml:space="preserve">product backlog and sprint backlog </w:t>
      </w:r>
    </w:p>
    <w:p w14:paraId="474D6E72" w14:textId="77777777" w:rsidR="0056500C" w:rsidRPr="00FD2442" w:rsidRDefault="0056500C" w:rsidP="0056500C">
      <w:pPr>
        <w:rPr>
          <w:color w:val="auto"/>
        </w:rPr>
      </w:pPr>
    </w:p>
    <w:p w14:paraId="0092D479" w14:textId="77777777" w:rsidR="0056500C" w:rsidRPr="00FD2442" w:rsidRDefault="0056500C" w:rsidP="0056500C">
      <w:pPr>
        <w:rPr>
          <w:color w:val="auto"/>
        </w:rPr>
      </w:pPr>
      <w:r w:rsidRPr="00FD2442">
        <w:rPr>
          <w:color w:val="auto"/>
        </w:rPr>
        <w:t>Test Case Document</w:t>
      </w:r>
    </w:p>
    <w:p w14:paraId="1BEDDD42" w14:textId="77777777" w:rsidR="0056500C" w:rsidRPr="00FD2442" w:rsidRDefault="0056500C" w:rsidP="0056500C">
      <w:pPr>
        <w:rPr>
          <w:color w:val="auto"/>
        </w:rPr>
      </w:pPr>
    </w:p>
    <w:p w14:paraId="0F4DE268" w14:textId="77777777" w:rsidR="0056500C" w:rsidRPr="00FD2442" w:rsidRDefault="0056500C" w:rsidP="0056500C">
      <w:pPr>
        <w:rPr>
          <w:color w:val="auto"/>
        </w:rPr>
      </w:pPr>
      <w:r w:rsidRPr="00FD2442">
        <w:rPr>
          <w:color w:val="auto"/>
        </w:rPr>
        <w:lastRenderedPageBreak/>
        <w:t>Proposed Algorithms</w:t>
      </w:r>
    </w:p>
    <w:p w14:paraId="39F35BF4" w14:textId="77777777" w:rsidR="0056500C" w:rsidRPr="00FD2442" w:rsidRDefault="0056500C" w:rsidP="0056500C">
      <w:pPr>
        <w:rPr>
          <w:color w:val="auto"/>
        </w:rPr>
      </w:pPr>
      <w:r w:rsidRPr="00FD2442">
        <w:rPr>
          <w:color w:val="auto"/>
        </w:rPr>
        <w:t>Materials and Technologies Used</w:t>
      </w:r>
    </w:p>
    <w:p w14:paraId="481B6942" w14:textId="77777777" w:rsidR="0056500C" w:rsidRPr="00FD2442" w:rsidRDefault="0056500C" w:rsidP="0056500C">
      <w:pPr>
        <w:rPr>
          <w:color w:val="auto"/>
        </w:rPr>
      </w:pPr>
    </w:p>
    <w:p w14:paraId="5EA1E164" w14:textId="77777777" w:rsidR="0056500C" w:rsidRPr="00FD2442" w:rsidRDefault="0056500C" w:rsidP="0056500C">
      <w:pPr>
        <w:rPr>
          <w:color w:val="auto"/>
        </w:rPr>
      </w:pPr>
      <w:r w:rsidRPr="00FD2442">
        <w:rPr>
          <w:color w:val="auto"/>
        </w:rPr>
        <w:tab/>
        <w:t>•</w:t>
      </w:r>
      <w:r w:rsidRPr="00FD2442">
        <w:rPr>
          <w:color w:val="auto"/>
        </w:rPr>
        <w:tab/>
        <w:t>Backend: Java Spring Boot</w:t>
      </w:r>
    </w:p>
    <w:p w14:paraId="0350A00F" w14:textId="77777777" w:rsidR="0056500C" w:rsidRPr="00FD2442" w:rsidRDefault="0056500C" w:rsidP="0056500C">
      <w:pPr>
        <w:rPr>
          <w:color w:val="auto"/>
        </w:rPr>
      </w:pPr>
      <w:r w:rsidRPr="00FD2442">
        <w:rPr>
          <w:color w:val="auto"/>
        </w:rPr>
        <w:tab/>
        <w:t>•</w:t>
      </w:r>
      <w:r w:rsidRPr="00FD2442">
        <w:rPr>
          <w:color w:val="auto"/>
        </w:rPr>
        <w:tab/>
        <w:t>Database: MySQL</w:t>
      </w:r>
    </w:p>
    <w:p w14:paraId="4719140C" w14:textId="77777777" w:rsidR="0056500C" w:rsidRPr="00FD2442" w:rsidRDefault="0056500C" w:rsidP="0056500C">
      <w:pPr>
        <w:rPr>
          <w:color w:val="auto"/>
        </w:rPr>
      </w:pPr>
      <w:r w:rsidRPr="00FD2442">
        <w:rPr>
          <w:color w:val="auto"/>
        </w:rPr>
        <w:tab/>
        <w:t>•</w:t>
      </w:r>
      <w:r w:rsidRPr="00FD2442">
        <w:rPr>
          <w:color w:val="auto"/>
        </w:rPr>
        <w:tab/>
        <w:t>Frontend: HTML, CSS, JavaScript</w:t>
      </w:r>
    </w:p>
    <w:p w14:paraId="2988CE8F" w14:textId="77777777" w:rsidR="00FD2442" w:rsidRPr="00FD2442" w:rsidRDefault="00FD2442" w:rsidP="0056500C">
      <w:pPr>
        <w:rPr>
          <w:color w:val="auto"/>
        </w:rPr>
      </w:pPr>
    </w:p>
    <w:p w14:paraId="564D7DBE" w14:textId="49191232" w:rsidR="00FD2442" w:rsidRPr="00FD2442" w:rsidRDefault="00FD2442" w:rsidP="0056500C">
      <w:pPr>
        <w:rPr>
          <w:color w:val="auto"/>
        </w:rPr>
      </w:pPr>
      <w:r w:rsidRPr="00FD2442">
        <w:rPr>
          <w:color w:val="auto"/>
        </w:rPr>
        <w:t>CLASS DIAGRAM</w:t>
      </w:r>
    </w:p>
    <w:p w14:paraId="4B49343C" w14:textId="77777777" w:rsidR="00FD2442" w:rsidRDefault="00FD2442" w:rsidP="0056500C"/>
    <w:p w14:paraId="3545AF67" w14:textId="79D2930C" w:rsidR="00E01DA1" w:rsidRDefault="00473BD0" w:rsidP="00D22932">
      <w:r>
        <w:rPr>
          <w:noProof/>
        </w:rPr>
        <w:drawing>
          <wp:inline distT="0" distB="0" distL="0" distR="0" wp14:anchorId="2953241B" wp14:editId="4B664D0F">
            <wp:extent cx="5349875" cy="5113020"/>
            <wp:effectExtent l="0" t="0" r="3175" b="0"/>
            <wp:docPr id="1771558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58352" name="Picture 2"/>
                    <pic:cNvPicPr/>
                  </pic:nvPicPr>
                  <pic:blipFill>
                    <a:blip r:embed="rId13"/>
                    <a:stretch>
                      <a:fillRect/>
                    </a:stretch>
                  </pic:blipFill>
                  <pic:spPr>
                    <a:xfrm>
                      <a:off x="0" y="0"/>
                      <a:ext cx="5350002" cy="5113141"/>
                    </a:xfrm>
                    <a:prstGeom prst="rect">
                      <a:avLst/>
                    </a:prstGeom>
                  </pic:spPr>
                </pic:pic>
              </a:graphicData>
            </a:graphic>
          </wp:inline>
        </w:drawing>
      </w:r>
    </w:p>
    <w:p w14:paraId="13E77A95" w14:textId="63EB872F" w:rsidR="00FD2442" w:rsidRPr="00E01DA1" w:rsidRDefault="00FD2442">
      <w:pPr>
        <w:rPr>
          <w:rFonts w:ascii="Calibri" w:hAnsi="Calibri" w:cs="Calibri"/>
        </w:rPr>
      </w:pPr>
      <w:r>
        <w:lastRenderedPageBreak/>
        <w:br w:type="page"/>
      </w:r>
    </w:p>
    <w:p w14:paraId="4EEA3B7E" w14:textId="350908DF" w:rsidR="00FD2442" w:rsidRDefault="00FD2442" w:rsidP="00D22932">
      <w:pPr>
        <w:rPr>
          <w:noProof/>
        </w:rPr>
      </w:pPr>
      <w:r>
        <w:rPr>
          <w:noProof/>
        </w:rPr>
        <w:lastRenderedPageBreak/>
        <w:drawing>
          <wp:inline distT="0" distB="0" distL="0" distR="0" wp14:anchorId="36A61B3E" wp14:editId="7CA4EF08">
            <wp:extent cx="5486400" cy="3329940"/>
            <wp:effectExtent l="0" t="0" r="0" b="3810"/>
            <wp:docPr id="226902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02175" name="Picture 226902175"/>
                    <pic:cNvPicPr/>
                  </pic:nvPicPr>
                  <pic:blipFill>
                    <a:blip r:embed="rId14"/>
                    <a:stretch>
                      <a:fillRect/>
                    </a:stretch>
                  </pic:blipFill>
                  <pic:spPr>
                    <a:xfrm>
                      <a:off x="0" y="0"/>
                      <a:ext cx="5486400" cy="3329940"/>
                    </a:xfrm>
                    <a:prstGeom prst="rect">
                      <a:avLst/>
                    </a:prstGeom>
                  </pic:spPr>
                </pic:pic>
              </a:graphicData>
            </a:graphic>
          </wp:inline>
        </w:drawing>
      </w:r>
    </w:p>
    <w:p w14:paraId="2BB2B09D" w14:textId="77777777" w:rsidR="00544382" w:rsidRPr="00544382" w:rsidRDefault="00A51BF9" w:rsidP="00544382">
      <w:pPr>
        <w:rPr>
          <w:color w:val="auto"/>
        </w:rPr>
      </w:pPr>
      <w:r w:rsidRPr="00544382">
        <w:rPr>
          <w:color w:val="auto"/>
        </w:rPr>
        <w:t>CLASS DI</w:t>
      </w:r>
      <w:r w:rsidR="0076087F" w:rsidRPr="00544382">
        <w:rPr>
          <w:color w:val="auto"/>
        </w:rPr>
        <w:t>AGRAM</w:t>
      </w:r>
      <w:r w:rsidR="00544382" w:rsidRPr="00544382">
        <w:rPr>
          <w:color w:val="auto"/>
        </w:rPr>
        <w:t xml:space="preserve"> </w:t>
      </w:r>
    </w:p>
    <w:p w14:paraId="1834DB15" w14:textId="2CB4B5E4" w:rsidR="00544382" w:rsidRPr="00D65656" w:rsidRDefault="00544382" w:rsidP="00544382">
      <w:pPr>
        <w:rPr>
          <w:b/>
          <w:bCs/>
          <w:color w:val="auto"/>
        </w:rPr>
      </w:pPr>
      <w:r w:rsidRPr="00D65656">
        <w:rPr>
          <w:b/>
          <w:bCs/>
          <w:color w:val="auto"/>
        </w:rPr>
        <w:t>API Requests and response</w:t>
      </w:r>
    </w:p>
    <w:p w14:paraId="3EC566FB" w14:textId="77777777" w:rsidR="00544382" w:rsidRPr="00544382" w:rsidRDefault="00544382" w:rsidP="00544382">
      <w:pPr>
        <w:numPr>
          <w:ilvl w:val="0"/>
          <w:numId w:val="7"/>
        </w:numPr>
        <w:spacing w:before="0" w:after="160" w:line="256" w:lineRule="auto"/>
        <w:rPr>
          <w:color w:val="auto"/>
        </w:rPr>
      </w:pPr>
      <w:r w:rsidRPr="00544382">
        <w:rPr>
          <w:color w:val="auto"/>
        </w:rPr>
        <w:t>Sign up API</w:t>
      </w:r>
    </w:p>
    <w:p w14:paraId="0146CD47" w14:textId="360C876C" w:rsidR="0076087F" w:rsidRDefault="0076087F" w:rsidP="00A51BF9">
      <w:r>
        <w:rPr>
          <w:noProof/>
        </w:rPr>
        <w:drawing>
          <wp:inline distT="0" distB="0" distL="0" distR="0" wp14:anchorId="1AEB09D4" wp14:editId="540A4204">
            <wp:extent cx="5486400" cy="2306955"/>
            <wp:effectExtent l="0" t="0" r="0" b="0"/>
            <wp:docPr id="50875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52727"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86400" cy="2306955"/>
                    </a:xfrm>
                    <a:prstGeom prst="rect">
                      <a:avLst/>
                    </a:prstGeom>
                  </pic:spPr>
                </pic:pic>
              </a:graphicData>
            </a:graphic>
          </wp:inline>
        </w:drawing>
      </w:r>
    </w:p>
    <w:p w14:paraId="3D519546" w14:textId="4E488A2C" w:rsidR="0076087F" w:rsidRDefault="0076087F" w:rsidP="0076087F">
      <w:pPr>
        <w:rPr>
          <w:noProof/>
        </w:rPr>
      </w:pPr>
      <w:r>
        <w:rPr>
          <w:noProof/>
        </w:rPr>
        <w:lastRenderedPageBreak/>
        <w:drawing>
          <wp:inline distT="0" distB="0" distL="0" distR="0" wp14:anchorId="4FE9A8A7" wp14:editId="23D30934">
            <wp:extent cx="5486400" cy="3059430"/>
            <wp:effectExtent l="0" t="0" r="0" b="7620"/>
            <wp:docPr id="114592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2189" name="Pictur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86400" cy="3059430"/>
                    </a:xfrm>
                    <a:prstGeom prst="rect">
                      <a:avLst/>
                    </a:prstGeom>
                  </pic:spPr>
                </pic:pic>
              </a:graphicData>
            </a:graphic>
          </wp:inline>
        </w:drawing>
      </w:r>
    </w:p>
    <w:p w14:paraId="6A42923F" w14:textId="0177A480" w:rsidR="00390780" w:rsidRDefault="00390780" w:rsidP="00390780">
      <w:pPr>
        <w:pStyle w:val="ListParagraph"/>
      </w:pPr>
    </w:p>
    <w:p w14:paraId="7CDB50EE" w14:textId="77777777" w:rsidR="00390780" w:rsidRDefault="0076087F" w:rsidP="00390780">
      <w:pPr>
        <w:pStyle w:val="ListParagraph"/>
        <w:numPr>
          <w:ilvl w:val="0"/>
          <w:numId w:val="9"/>
        </w:numPr>
      </w:pPr>
      <w:r>
        <w:rPr>
          <w:noProof/>
        </w:rPr>
        <w:drawing>
          <wp:anchor distT="0" distB="0" distL="114300" distR="114300" simplePos="0" relativeHeight="251662336" behindDoc="0" locked="0" layoutInCell="1" allowOverlap="1" wp14:anchorId="6744C0A4" wp14:editId="3BEFD2A2">
            <wp:simplePos x="1143000" y="4305300"/>
            <wp:positionH relativeFrom="column">
              <wp:align>left</wp:align>
            </wp:positionH>
            <wp:positionV relativeFrom="paragraph">
              <wp:align>top</wp:align>
            </wp:positionV>
            <wp:extent cx="5486400" cy="2146300"/>
            <wp:effectExtent l="0" t="0" r="0" b="6350"/>
            <wp:wrapSquare wrapText="bothSides"/>
            <wp:docPr id="15916625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62598"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86400" cy="2146300"/>
                    </a:xfrm>
                    <a:prstGeom prst="rect">
                      <a:avLst/>
                    </a:prstGeom>
                  </pic:spPr>
                </pic:pic>
              </a:graphicData>
            </a:graphic>
          </wp:anchor>
        </w:drawing>
      </w:r>
      <w:r w:rsidR="00390780">
        <w:t>Login API</w:t>
      </w:r>
    </w:p>
    <w:p w14:paraId="28F81EDF" w14:textId="04BCAE61" w:rsidR="0076087F" w:rsidRDefault="0076087F" w:rsidP="0076087F">
      <w:r>
        <w:rPr>
          <w:noProof/>
        </w:rPr>
        <w:lastRenderedPageBreak/>
        <w:drawing>
          <wp:inline distT="0" distB="0" distL="0" distR="0" wp14:anchorId="775A14CD" wp14:editId="0799BC93">
            <wp:extent cx="5486400" cy="2503805"/>
            <wp:effectExtent l="0" t="0" r="0" b="0"/>
            <wp:docPr id="279179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79841"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86400" cy="2503805"/>
                    </a:xfrm>
                    <a:prstGeom prst="rect">
                      <a:avLst/>
                    </a:prstGeom>
                  </pic:spPr>
                </pic:pic>
              </a:graphicData>
            </a:graphic>
          </wp:inline>
        </w:drawing>
      </w:r>
    </w:p>
    <w:p w14:paraId="00AD9366" w14:textId="07C4269C" w:rsidR="0076087F" w:rsidRDefault="00390780">
      <w:r>
        <w:rPr>
          <w:noProof/>
        </w:rPr>
        <w:drawing>
          <wp:inline distT="0" distB="0" distL="0" distR="0" wp14:anchorId="0B09DEDB" wp14:editId="15EEC8BD">
            <wp:extent cx="5486400" cy="3255010"/>
            <wp:effectExtent l="0" t="0" r="0" b="2540"/>
            <wp:docPr id="16947819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81991" name="Picture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86400" cy="3255010"/>
                    </a:xfrm>
                    <a:prstGeom prst="rect">
                      <a:avLst/>
                    </a:prstGeom>
                  </pic:spPr>
                </pic:pic>
              </a:graphicData>
            </a:graphic>
          </wp:inline>
        </w:drawing>
      </w:r>
      <w:r w:rsidR="0076087F">
        <w:br w:type="page"/>
      </w:r>
    </w:p>
    <w:p w14:paraId="5B8984A8" w14:textId="4A74711F" w:rsidR="0076087F" w:rsidRDefault="00390780" w:rsidP="0076087F">
      <w:r>
        <w:rPr>
          <w:noProof/>
        </w:rPr>
        <w:lastRenderedPageBreak/>
        <w:drawing>
          <wp:inline distT="0" distB="0" distL="0" distR="0" wp14:anchorId="70248D83" wp14:editId="5740A85B">
            <wp:extent cx="5486400" cy="2221865"/>
            <wp:effectExtent l="0" t="0" r="0" b="6985"/>
            <wp:docPr id="15521787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78774" name="Picture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86400" cy="2221865"/>
                    </a:xfrm>
                    <a:prstGeom prst="rect">
                      <a:avLst/>
                    </a:prstGeom>
                  </pic:spPr>
                </pic:pic>
              </a:graphicData>
            </a:graphic>
          </wp:inline>
        </w:drawing>
      </w:r>
    </w:p>
    <w:p w14:paraId="56221E61" w14:textId="77777777" w:rsidR="00D65656" w:rsidRDefault="00D65656" w:rsidP="0076087F"/>
    <w:p w14:paraId="3A1CB97D" w14:textId="77777777" w:rsidR="00D65656" w:rsidRDefault="00D65656" w:rsidP="0076087F"/>
    <w:p w14:paraId="7E20F556" w14:textId="35B27EB7" w:rsidR="00D65656" w:rsidRDefault="00D65656" w:rsidP="00D65656">
      <w:pPr>
        <w:rPr>
          <w:b/>
          <w:bCs/>
          <w:color w:val="auto"/>
        </w:rPr>
      </w:pPr>
      <w:r w:rsidRPr="00D65656">
        <w:rPr>
          <w:b/>
          <w:bCs/>
          <w:color w:val="auto"/>
        </w:rPr>
        <w:t>CHAPTER 4</w:t>
      </w:r>
      <w:r w:rsidR="00BD3876">
        <w:rPr>
          <w:b/>
          <w:bCs/>
          <w:color w:val="auto"/>
        </w:rPr>
        <w:t>:</w:t>
      </w:r>
      <w:r>
        <w:rPr>
          <w:b/>
          <w:bCs/>
          <w:color w:val="auto"/>
        </w:rPr>
        <w:t xml:space="preserve"> recommendation and conclusion</w:t>
      </w:r>
    </w:p>
    <w:p w14:paraId="0CE60ABE" w14:textId="5429B456" w:rsidR="00D65656" w:rsidRPr="00EC3B94" w:rsidRDefault="00D65656" w:rsidP="00D65656">
      <w:pPr>
        <w:rPr>
          <w:color w:val="auto"/>
        </w:rPr>
      </w:pPr>
      <w:r w:rsidRPr="00EC3B94">
        <w:rPr>
          <w:color w:val="auto"/>
        </w:rPr>
        <w:t xml:space="preserve">Nevertheless there where some difficulties encountered which zas finding an up to date video which explains the usage of the software new versions and setting up the standalone </w:t>
      </w:r>
      <w:proofErr w:type="gramStart"/>
      <w:r w:rsidRPr="00EC3B94">
        <w:rPr>
          <w:color w:val="auto"/>
        </w:rPr>
        <w:t xml:space="preserve">component </w:t>
      </w:r>
      <w:r w:rsidR="00EC3B94" w:rsidRPr="00EC3B94">
        <w:rPr>
          <w:color w:val="auto"/>
        </w:rPr>
        <w:t>.</w:t>
      </w:r>
      <w:proofErr w:type="gramEnd"/>
    </w:p>
    <w:p w14:paraId="72759924" w14:textId="7FEC9495" w:rsidR="00EC3B94" w:rsidRPr="00EC3B94" w:rsidRDefault="00EC3B94" w:rsidP="00D65656">
      <w:pPr>
        <w:rPr>
          <w:color w:val="auto"/>
        </w:rPr>
      </w:pPr>
      <w:r w:rsidRPr="00EC3B94">
        <w:rPr>
          <w:color w:val="auto"/>
        </w:rPr>
        <w:t xml:space="preserve">For our achievements </w:t>
      </w:r>
      <w:proofErr w:type="spellStart"/>
      <w:proofErr w:type="gramStart"/>
      <w:r w:rsidRPr="00EC3B94">
        <w:rPr>
          <w:color w:val="auto"/>
        </w:rPr>
        <w:t>we  where</w:t>
      </w:r>
      <w:proofErr w:type="spellEnd"/>
      <w:proofErr w:type="gramEnd"/>
      <w:r w:rsidRPr="00EC3B94">
        <w:rPr>
          <w:color w:val="auto"/>
        </w:rPr>
        <w:t xml:space="preserve"> successful in creating most of the pages needed </w:t>
      </w:r>
      <w:r w:rsidR="00887F0F">
        <w:rPr>
          <w:color w:val="auto"/>
        </w:rPr>
        <w:t>in conclusion it was quite challenging work but we gave our best.</w:t>
      </w:r>
    </w:p>
    <w:sectPr w:rsidR="00EC3B94" w:rsidRPr="00EC3B94">
      <w:footerReference w:type="default" r:id="rId2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550B51" w14:textId="77777777" w:rsidR="00E27FF9" w:rsidRDefault="00E27FF9">
      <w:pPr>
        <w:spacing w:before="0" w:after="0" w:line="240" w:lineRule="auto"/>
      </w:pPr>
      <w:r>
        <w:separator/>
      </w:r>
    </w:p>
  </w:endnote>
  <w:endnote w:type="continuationSeparator" w:id="0">
    <w:p w14:paraId="0509712F" w14:textId="77777777" w:rsidR="00E27FF9" w:rsidRDefault="00E27F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B5322" w14:textId="77777777" w:rsidR="002762D3" w:rsidRDefault="00000000">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06D7ED" w14:textId="77777777" w:rsidR="00E27FF9" w:rsidRDefault="00E27FF9">
      <w:pPr>
        <w:spacing w:before="0" w:after="0" w:line="240" w:lineRule="auto"/>
      </w:pPr>
      <w:r>
        <w:separator/>
      </w:r>
    </w:p>
  </w:footnote>
  <w:footnote w:type="continuationSeparator" w:id="0">
    <w:p w14:paraId="18F26924" w14:textId="77777777" w:rsidR="00E27FF9" w:rsidRDefault="00E27FF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21B30E88"/>
    <w:multiLevelType w:val="multilevel"/>
    <w:tmpl w:val="2DD24C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52734B2A"/>
    <w:multiLevelType w:val="multilevel"/>
    <w:tmpl w:val="2DD24C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6ABE4BD6"/>
    <w:multiLevelType w:val="multilevel"/>
    <w:tmpl w:val="2DD24C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2081176269">
    <w:abstractNumId w:val="1"/>
  </w:num>
  <w:num w:numId="2" w16cid:durableId="1990208008">
    <w:abstractNumId w:val="1"/>
  </w:num>
  <w:num w:numId="3" w16cid:durableId="633607756">
    <w:abstractNumId w:val="0"/>
  </w:num>
  <w:num w:numId="4" w16cid:durableId="2132967067">
    <w:abstractNumId w:val="0"/>
  </w:num>
  <w:num w:numId="5" w16cid:durableId="1421215510">
    <w:abstractNumId w:val="1"/>
  </w:num>
  <w:num w:numId="6" w16cid:durableId="179440704">
    <w:abstractNumId w:val="0"/>
  </w:num>
  <w:num w:numId="7" w16cid:durableId="7327031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37284345">
    <w:abstractNumId w:val="3"/>
  </w:num>
  <w:num w:numId="9" w16cid:durableId="3683414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448"/>
    <w:rsid w:val="000F0CC6"/>
    <w:rsid w:val="002762D3"/>
    <w:rsid w:val="00280F1A"/>
    <w:rsid w:val="00361094"/>
    <w:rsid w:val="00390780"/>
    <w:rsid w:val="00473BD0"/>
    <w:rsid w:val="00485054"/>
    <w:rsid w:val="00516463"/>
    <w:rsid w:val="00544382"/>
    <w:rsid w:val="0056500C"/>
    <w:rsid w:val="00581071"/>
    <w:rsid w:val="006B3519"/>
    <w:rsid w:val="006E6A88"/>
    <w:rsid w:val="006F614E"/>
    <w:rsid w:val="0076087F"/>
    <w:rsid w:val="007801F9"/>
    <w:rsid w:val="007F2980"/>
    <w:rsid w:val="00866C87"/>
    <w:rsid w:val="00887F0F"/>
    <w:rsid w:val="00A51BF9"/>
    <w:rsid w:val="00AC2BA3"/>
    <w:rsid w:val="00BD3876"/>
    <w:rsid w:val="00CA5448"/>
    <w:rsid w:val="00D22932"/>
    <w:rsid w:val="00D65656"/>
    <w:rsid w:val="00E01DA1"/>
    <w:rsid w:val="00E27FF9"/>
    <w:rsid w:val="00E96CC7"/>
    <w:rsid w:val="00EB5047"/>
    <w:rsid w:val="00EC3B94"/>
    <w:rsid w:val="00FD2442"/>
    <w:rsid w:val="00FD4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4273A"/>
  <w15:chartTrackingRefBased/>
  <w15:docId w15:val="{327B0442-5EEB-4354-A386-931D9CF49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0780"/>
    <w:pPr>
      <w:spacing w:before="0" w:after="160" w:line="256" w:lineRule="auto"/>
      <w:ind w:left="720"/>
      <w:contextualSpacing/>
    </w:pPr>
    <w:rPr>
      <w:color w:val="auto"/>
      <w:kern w:val="2"/>
      <w:sz w:val="22"/>
      <w:szCs w:val="22"/>
      <w:lang w:eastAsia="en-US"/>
      <w14:ligatures w14:val="standardContextual"/>
    </w:rPr>
  </w:style>
  <w:style w:type="character" w:styleId="UnresolvedMention">
    <w:name w:val="Unresolved Mention"/>
    <w:basedOn w:val="DefaultParagraphFont"/>
    <w:uiPriority w:val="99"/>
    <w:semiHidden/>
    <w:unhideWhenUsed/>
    <w:rsid w:val="006E6A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9058995">
      <w:bodyDiv w:val="1"/>
      <w:marLeft w:val="0"/>
      <w:marRight w:val="0"/>
      <w:marTop w:val="0"/>
      <w:marBottom w:val="0"/>
      <w:divBdr>
        <w:top w:val="none" w:sz="0" w:space="0" w:color="auto"/>
        <w:left w:val="none" w:sz="0" w:space="0" w:color="auto"/>
        <w:bottom w:val="none" w:sz="0" w:space="0" w:color="auto"/>
        <w:right w:val="none" w:sz="0" w:space="0" w:color="auto"/>
      </w:divBdr>
    </w:div>
    <w:div w:id="1248806380">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2011827007">
      <w:bodyDiv w:val="1"/>
      <w:marLeft w:val="0"/>
      <w:marRight w:val="0"/>
      <w:marTop w:val="0"/>
      <w:marBottom w:val="0"/>
      <w:divBdr>
        <w:top w:val="none" w:sz="0" w:space="0" w:color="auto"/>
        <w:left w:val="none" w:sz="0" w:space="0" w:color="auto"/>
        <w:bottom w:val="none" w:sz="0" w:space="0" w:color="auto"/>
        <w:right w:val="none" w:sz="0" w:space="0" w:color="auto"/>
      </w:divBdr>
    </w:div>
    <w:div w:id="2140805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github.com/Sukuna52341/Pentlux-Restaurant-System"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Student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XSL" StyleName="APA"/>
</file>

<file path=customXml/item3.xml><?xml version="1.0" encoding="utf-8"?>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2B2AEE-BC27-42AA-AB53-9F1DA8E4413D}">
  <ds:schemaRefs>
    <ds:schemaRef ds:uri="http://schemas.openxmlformats.org/officeDocument/2006/bibliography"/>
  </ds:schemaRefs>
</ds:datastoreItem>
</file>

<file path=customXml/itemProps3.xml><?xml version="1.0" encoding="utf-8"?>
<ds:datastoreItem xmlns:ds="http://schemas.openxmlformats.org/officeDocument/2006/customXml" ds:itemID="{156B0418-D7D4-4AB0-98C7-3E16C42A927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StudentReport</Template>
  <TotalTime>852</TotalTime>
  <Pages>12</Pages>
  <Words>1007</Words>
  <Characters>5743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PENTLUX RESTAURANT MANAGEMENT SYSTEM DOCOMENTATION</vt:lpstr>
    </vt:vector>
  </TitlesOfParts>
  <Company/>
  <LinksUpToDate>false</LinksUpToDate>
  <CharactersWithSpaces>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PENTLUX RESTAURANT MANAGEMENT SYSTEM DOCOMENTATION</dc:title>
  <dc:creator>TEZI CARINE</dc:creator>
  <cp:keywords/>
  <cp:lastModifiedBy>TEZI CARINE</cp:lastModifiedBy>
  <cp:revision>15</cp:revision>
  <dcterms:created xsi:type="dcterms:W3CDTF">2024-06-13T08:41:00Z</dcterms:created>
  <dcterms:modified xsi:type="dcterms:W3CDTF">2024-06-13T23:13:00Z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